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C5135" w14:textId="77777777" w:rsidR="007E56F4" w:rsidRDefault="007E56F4">
      <w:pPr>
        <w:pStyle w:val="a6"/>
        <w:rPr>
          <w:lang w:val="en-US"/>
        </w:rPr>
      </w:pPr>
    </w:p>
    <w:p w14:paraId="35B4517F" w14:textId="77777777" w:rsidR="007E56F4" w:rsidRDefault="007E56F4" w:rsidP="007E56F4">
      <w:pPr>
        <w:pStyle w:val="a4"/>
        <w:jc w:val="center"/>
      </w:pPr>
    </w:p>
    <w:p w14:paraId="61A7368C" w14:textId="77777777" w:rsidR="007E56F4" w:rsidRDefault="007E56F4" w:rsidP="007E56F4">
      <w:pPr>
        <w:pStyle w:val="a4"/>
        <w:jc w:val="center"/>
      </w:pPr>
    </w:p>
    <w:p w14:paraId="66E488A6" w14:textId="77777777" w:rsidR="007E56F4" w:rsidRDefault="007E56F4" w:rsidP="007E56F4">
      <w:pPr>
        <w:pStyle w:val="a4"/>
        <w:jc w:val="center"/>
      </w:pPr>
    </w:p>
    <w:p w14:paraId="685B48CE" w14:textId="77777777" w:rsidR="007E56F4" w:rsidRDefault="007E56F4" w:rsidP="007E56F4">
      <w:pPr>
        <w:pStyle w:val="a4"/>
        <w:jc w:val="center"/>
      </w:pPr>
    </w:p>
    <w:p w14:paraId="1104F462" w14:textId="77777777" w:rsidR="007E56F4" w:rsidRDefault="007E56F4" w:rsidP="007E56F4">
      <w:pPr>
        <w:pStyle w:val="a4"/>
        <w:jc w:val="center"/>
      </w:pPr>
    </w:p>
    <w:p w14:paraId="06201C83" w14:textId="77777777" w:rsidR="007E56F4" w:rsidRDefault="007E56F4" w:rsidP="007E56F4">
      <w:pPr>
        <w:pStyle w:val="a4"/>
        <w:jc w:val="center"/>
      </w:pPr>
    </w:p>
    <w:p w14:paraId="18F276F4" w14:textId="77777777" w:rsidR="007E56F4" w:rsidRDefault="007E56F4" w:rsidP="007E56F4">
      <w:pPr>
        <w:pStyle w:val="a4"/>
        <w:jc w:val="center"/>
      </w:pPr>
    </w:p>
    <w:p w14:paraId="28CA2C4F" w14:textId="77777777" w:rsidR="007E56F4" w:rsidRDefault="007E56F4" w:rsidP="007E56F4">
      <w:pPr>
        <w:pStyle w:val="a4"/>
        <w:jc w:val="center"/>
      </w:pPr>
    </w:p>
    <w:p w14:paraId="6F1298FB" w14:textId="77777777" w:rsidR="007E56F4" w:rsidRDefault="007E56F4" w:rsidP="007E56F4">
      <w:pPr>
        <w:pStyle w:val="a4"/>
        <w:jc w:val="center"/>
      </w:pPr>
    </w:p>
    <w:p w14:paraId="3783BD8F" w14:textId="77777777" w:rsidR="007E56F4" w:rsidRDefault="007E56F4" w:rsidP="007E56F4">
      <w:pPr>
        <w:pStyle w:val="a4"/>
        <w:jc w:val="center"/>
      </w:pPr>
    </w:p>
    <w:p w14:paraId="540BF1D6" w14:textId="77777777" w:rsidR="007E56F4" w:rsidRDefault="007E56F4" w:rsidP="007E56F4">
      <w:pPr>
        <w:pStyle w:val="a4"/>
        <w:jc w:val="center"/>
      </w:pPr>
    </w:p>
    <w:p w14:paraId="6949853E" w14:textId="77777777" w:rsidR="007E56F4" w:rsidRDefault="007E56F4" w:rsidP="007E56F4">
      <w:pPr>
        <w:pStyle w:val="a4"/>
        <w:jc w:val="center"/>
      </w:pPr>
    </w:p>
    <w:p w14:paraId="448987F2" w14:textId="5CEE4164" w:rsidR="007E56F4" w:rsidRPr="007E56F4" w:rsidRDefault="007E56F4" w:rsidP="007E56F4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>Разработка эскизного проекта ша</w:t>
      </w:r>
      <w:r w:rsidR="005A0F1F">
        <w:rPr>
          <w:b/>
          <w:bCs/>
          <w:sz w:val="40"/>
          <w:szCs w:val="40"/>
        </w:rPr>
        <w:t>сси</w:t>
      </w:r>
      <w:r w:rsidRPr="007E56F4">
        <w:rPr>
          <w:b/>
          <w:bCs/>
          <w:sz w:val="40"/>
          <w:szCs w:val="40"/>
        </w:rPr>
        <w:t xml:space="preserve"> мобильного робота “</w:t>
      </w:r>
      <w:r w:rsidRPr="007E56F4">
        <w:rPr>
          <w:b/>
          <w:bCs/>
          <w:sz w:val="40"/>
          <w:szCs w:val="40"/>
          <w:lang w:val="en-US"/>
        </w:rPr>
        <w:t>ARM</w:t>
      </w:r>
      <w:r w:rsidRPr="007E56F4">
        <w:rPr>
          <w:b/>
          <w:bCs/>
          <w:sz w:val="40"/>
          <w:szCs w:val="40"/>
        </w:rPr>
        <w:t>600”</w:t>
      </w:r>
    </w:p>
    <w:p w14:paraId="6B312262" w14:textId="65C02A83" w:rsidR="007E56F4" w:rsidRPr="007E56F4" w:rsidRDefault="007E56F4" w:rsidP="007E56F4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>Договор №</w:t>
      </w:r>
      <w:r w:rsidR="00F10354">
        <w:rPr>
          <w:b/>
          <w:bCs/>
          <w:sz w:val="40"/>
          <w:szCs w:val="40"/>
        </w:rPr>
        <w:t>ТП/04-021</w:t>
      </w:r>
      <w:r w:rsidRPr="007E56F4">
        <w:rPr>
          <w:b/>
          <w:bCs/>
          <w:sz w:val="40"/>
          <w:szCs w:val="40"/>
        </w:rPr>
        <w:t xml:space="preserve"> от </w:t>
      </w:r>
      <w:r w:rsidR="00F10354">
        <w:rPr>
          <w:b/>
          <w:bCs/>
          <w:sz w:val="40"/>
          <w:szCs w:val="40"/>
        </w:rPr>
        <w:t>26</w:t>
      </w:r>
      <w:r w:rsidRPr="007E56F4">
        <w:rPr>
          <w:b/>
          <w:bCs/>
          <w:sz w:val="40"/>
          <w:szCs w:val="40"/>
        </w:rPr>
        <w:t xml:space="preserve"> апреля 2021г.</w:t>
      </w:r>
    </w:p>
    <w:p w14:paraId="5700F0C7" w14:textId="5ACDB360" w:rsidR="007E56F4" w:rsidRPr="007E56F4" w:rsidRDefault="007E56F4" w:rsidP="007E56F4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>Этап №1 (</w:t>
      </w:r>
      <w:r w:rsidR="00B40D4D">
        <w:rPr>
          <w:b/>
          <w:bCs/>
          <w:sz w:val="40"/>
          <w:szCs w:val="40"/>
        </w:rPr>
        <w:t>«</w:t>
      </w:r>
      <w:r w:rsidRPr="007E56F4">
        <w:rPr>
          <w:b/>
          <w:bCs/>
          <w:sz w:val="40"/>
          <w:szCs w:val="40"/>
        </w:rPr>
        <w:t>Проработка концептов»</w:t>
      </w:r>
      <w:r w:rsidR="00B40D4D">
        <w:rPr>
          <w:b/>
          <w:bCs/>
          <w:sz w:val="40"/>
          <w:szCs w:val="40"/>
        </w:rPr>
        <w:t>)</w:t>
      </w:r>
    </w:p>
    <w:p w14:paraId="5A21E0C7" w14:textId="77777777" w:rsidR="007E56F4" w:rsidRDefault="007E56F4" w:rsidP="007E56F4">
      <w:pPr>
        <w:pStyle w:val="a4"/>
        <w:jc w:val="center"/>
      </w:pPr>
    </w:p>
    <w:p w14:paraId="60B90E01" w14:textId="77777777" w:rsidR="007E56F4" w:rsidRDefault="007E56F4" w:rsidP="007E56F4">
      <w:pPr>
        <w:pStyle w:val="a4"/>
        <w:jc w:val="center"/>
      </w:pPr>
    </w:p>
    <w:p w14:paraId="365B22CB" w14:textId="77777777" w:rsidR="007E56F4" w:rsidRDefault="007E56F4" w:rsidP="007E56F4">
      <w:pPr>
        <w:pStyle w:val="a4"/>
        <w:jc w:val="center"/>
      </w:pPr>
    </w:p>
    <w:p w14:paraId="615284D6" w14:textId="77777777" w:rsidR="007E56F4" w:rsidRDefault="007E56F4" w:rsidP="007E56F4">
      <w:pPr>
        <w:pStyle w:val="a4"/>
        <w:jc w:val="center"/>
      </w:pPr>
    </w:p>
    <w:p w14:paraId="35BEDD56" w14:textId="77777777" w:rsidR="007E56F4" w:rsidRDefault="007E56F4" w:rsidP="007E56F4">
      <w:pPr>
        <w:pStyle w:val="a4"/>
        <w:jc w:val="center"/>
      </w:pPr>
    </w:p>
    <w:p w14:paraId="763DECAD" w14:textId="77777777" w:rsidR="007E56F4" w:rsidRDefault="007E56F4" w:rsidP="007E56F4">
      <w:pPr>
        <w:pStyle w:val="a4"/>
        <w:jc w:val="center"/>
      </w:pPr>
    </w:p>
    <w:p w14:paraId="40ADB124" w14:textId="77777777" w:rsidR="007E56F4" w:rsidRDefault="007E56F4" w:rsidP="007E56F4">
      <w:pPr>
        <w:pStyle w:val="a4"/>
        <w:jc w:val="center"/>
      </w:pPr>
    </w:p>
    <w:p w14:paraId="62719B80" w14:textId="77777777" w:rsidR="007E56F4" w:rsidRDefault="007E56F4" w:rsidP="007E56F4">
      <w:pPr>
        <w:pStyle w:val="a4"/>
        <w:jc w:val="center"/>
      </w:pPr>
    </w:p>
    <w:p w14:paraId="3B676D25" w14:textId="77777777" w:rsidR="007E56F4" w:rsidRDefault="007E56F4" w:rsidP="007E56F4">
      <w:pPr>
        <w:pStyle w:val="a4"/>
        <w:jc w:val="center"/>
      </w:pPr>
    </w:p>
    <w:p w14:paraId="09D2F0A6" w14:textId="77777777" w:rsidR="007E56F4" w:rsidRDefault="007E56F4" w:rsidP="007E56F4">
      <w:pPr>
        <w:pStyle w:val="a4"/>
        <w:jc w:val="center"/>
      </w:pPr>
    </w:p>
    <w:p w14:paraId="7C66B95D" w14:textId="77777777" w:rsidR="007E56F4" w:rsidRDefault="007E56F4" w:rsidP="007E56F4">
      <w:pPr>
        <w:pStyle w:val="a4"/>
        <w:jc w:val="center"/>
      </w:pPr>
    </w:p>
    <w:p w14:paraId="0BE2134F" w14:textId="77777777" w:rsidR="007E56F4" w:rsidRDefault="007E56F4" w:rsidP="007E56F4">
      <w:pPr>
        <w:pStyle w:val="a4"/>
        <w:jc w:val="center"/>
      </w:pPr>
    </w:p>
    <w:p w14:paraId="7B0B6E2D" w14:textId="77777777" w:rsidR="007E56F4" w:rsidRDefault="007E56F4" w:rsidP="007E56F4">
      <w:pPr>
        <w:pStyle w:val="a4"/>
        <w:jc w:val="center"/>
      </w:pPr>
    </w:p>
    <w:p w14:paraId="008EA232" w14:textId="77777777" w:rsidR="007E56F4" w:rsidRDefault="007E56F4" w:rsidP="007E56F4">
      <w:pPr>
        <w:pStyle w:val="a4"/>
        <w:jc w:val="center"/>
      </w:pPr>
    </w:p>
    <w:p w14:paraId="7AF116BA" w14:textId="77777777" w:rsidR="007E56F4" w:rsidRDefault="007E56F4" w:rsidP="007E56F4">
      <w:pPr>
        <w:pStyle w:val="a4"/>
        <w:jc w:val="center"/>
      </w:pPr>
    </w:p>
    <w:p w14:paraId="0E01D11D" w14:textId="77777777" w:rsidR="007E56F4" w:rsidRDefault="007E56F4" w:rsidP="007E56F4">
      <w:pPr>
        <w:pStyle w:val="a4"/>
        <w:jc w:val="center"/>
      </w:pPr>
    </w:p>
    <w:p w14:paraId="76C007FE" w14:textId="77777777" w:rsidR="007E56F4" w:rsidRDefault="007E56F4" w:rsidP="007E56F4">
      <w:pPr>
        <w:pStyle w:val="a4"/>
        <w:jc w:val="center"/>
      </w:pPr>
    </w:p>
    <w:p w14:paraId="3FFF9FE6" w14:textId="77777777" w:rsidR="007E56F4" w:rsidRDefault="007E56F4" w:rsidP="007E56F4">
      <w:pPr>
        <w:pStyle w:val="a4"/>
        <w:jc w:val="center"/>
      </w:pPr>
    </w:p>
    <w:p w14:paraId="4CA60183" w14:textId="77777777" w:rsidR="007E56F4" w:rsidRDefault="007E56F4" w:rsidP="007E56F4">
      <w:pPr>
        <w:pStyle w:val="a4"/>
        <w:jc w:val="center"/>
      </w:pPr>
    </w:p>
    <w:p w14:paraId="1794D8F5" w14:textId="77777777" w:rsidR="007E56F4" w:rsidRDefault="007E56F4" w:rsidP="007E56F4">
      <w:pPr>
        <w:pStyle w:val="a4"/>
        <w:jc w:val="center"/>
      </w:pPr>
    </w:p>
    <w:p w14:paraId="4453E4BA" w14:textId="77777777" w:rsidR="007E56F4" w:rsidRDefault="007E56F4" w:rsidP="007E56F4">
      <w:pPr>
        <w:pStyle w:val="a4"/>
        <w:jc w:val="center"/>
      </w:pPr>
    </w:p>
    <w:p w14:paraId="617A9679" w14:textId="77777777" w:rsidR="007E56F4" w:rsidRDefault="007E56F4" w:rsidP="007E56F4">
      <w:pPr>
        <w:pStyle w:val="a4"/>
        <w:jc w:val="center"/>
      </w:pPr>
    </w:p>
    <w:p w14:paraId="36EB972B" w14:textId="77777777" w:rsidR="007E56F4" w:rsidRDefault="007E56F4" w:rsidP="007E56F4">
      <w:pPr>
        <w:pStyle w:val="a4"/>
        <w:jc w:val="center"/>
      </w:pPr>
    </w:p>
    <w:p w14:paraId="07132617" w14:textId="77777777" w:rsidR="007E56F4" w:rsidRDefault="007E56F4" w:rsidP="007E56F4">
      <w:pPr>
        <w:pStyle w:val="a4"/>
        <w:jc w:val="center"/>
      </w:pPr>
      <w:r>
        <w:t>Казань 2021г.</w:t>
      </w:r>
    </w:p>
    <w:p w14:paraId="04A8EF31" w14:textId="77777777" w:rsidR="007E56F4" w:rsidRPr="007E56F4" w:rsidRDefault="007E56F4">
      <w:pPr>
        <w:pStyle w:val="a6"/>
      </w:pPr>
    </w:p>
    <w:p w14:paraId="1B74A59D" w14:textId="77777777" w:rsidR="003209DF" w:rsidRDefault="003209DF" w:rsidP="003209DF">
      <w:pPr>
        <w:pStyle w:val="a4"/>
        <w:jc w:val="center"/>
      </w:pPr>
    </w:p>
    <w:p w14:paraId="65023998" w14:textId="77777777" w:rsidR="003209DF" w:rsidRDefault="003209DF" w:rsidP="003209DF">
      <w:pPr>
        <w:pStyle w:val="a4"/>
        <w:jc w:val="center"/>
      </w:pPr>
    </w:p>
    <w:p w14:paraId="216879F3" w14:textId="77777777" w:rsidR="003209DF" w:rsidRDefault="003209DF" w:rsidP="003209DF">
      <w:pPr>
        <w:pStyle w:val="a4"/>
        <w:jc w:val="center"/>
      </w:pPr>
    </w:p>
    <w:p w14:paraId="401B312D" w14:textId="77777777" w:rsidR="003209DF" w:rsidRDefault="003209DF" w:rsidP="003209DF">
      <w:pPr>
        <w:pStyle w:val="a4"/>
        <w:jc w:val="center"/>
      </w:pPr>
    </w:p>
    <w:p w14:paraId="6E3A5347" w14:textId="77777777" w:rsidR="003209DF" w:rsidRDefault="003209DF" w:rsidP="003209DF">
      <w:pPr>
        <w:pStyle w:val="a4"/>
        <w:jc w:val="center"/>
      </w:pPr>
    </w:p>
    <w:p w14:paraId="4E99B305" w14:textId="77777777" w:rsidR="003209DF" w:rsidRDefault="003209DF" w:rsidP="003209DF">
      <w:pPr>
        <w:pStyle w:val="a4"/>
        <w:jc w:val="center"/>
      </w:pPr>
    </w:p>
    <w:p w14:paraId="4D70CCD3" w14:textId="77777777" w:rsidR="003209DF" w:rsidRPr="007E56F4" w:rsidRDefault="003209DF" w:rsidP="003209DF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 xml:space="preserve">Разработка эскизного проекта </w:t>
      </w:r>
      <w:proofErr w:type="spellStart"/>
      <w:r w:rsidRPr="007E56F4">
        <w:rPr>
          <w:b/>
          <w:bCs/>
          <w:sz w:val="40"/>
          <w:szCs w:val="40"/>
        </w:rPr>
        <w:t>шасс</w:t>
      </w:r>
      <w:proofErr w:type="spellEnd"/>
      <w:r w:rsidRPr="007E56F4">
        <w:rPr>
          <w:b/>
          <w:bCs/>
          <w:sz w:val="40"/>
          <w:szCs w:val="40"/>
        </w:rPr>
        <w:t xml:space="preserve"> мобильного робота “</w:t>
      </w:r>
      <w:r w:rsidRPr="007E56F4">
        <w:rPr>
          <w:b/>
          <w:bCs/>
          <w:sz w:val="40"/>
          <w:szCs w:val="40"/>
          <w:lang w:val="en-US"/>
        </w:rPr>
        <w:t>ARM</w:t>
      </w:r>
      <w:r w:rsidRPr="007E56F4">
        <w:rPr>
          <w:b/>
          <w:bCs/>
          <w:sz w:val="40"/>
          <w:szCs w:val="40"/>
        </w:rPr>
        <w:t>600”</w:t>
      </w:r>
    </w:p>
    <w:p w14:paraId="7B6E8A4C" w14:textId="2E89D78D" w:rsidR="003209DF" w:rsidRPr="007E56F4" w:rsidRDefault="003209DF" w:rsidP="003209DF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>Договор №</w:t>
      </w:r>
      <w:r w:rsidR="004A1C53">
        <w:rPr>
          <w:b/>
          <w:bCs/>
          <w:sz w:val="40"/>
          <w:szCs w:val="40"/>
        </w:rPr>
        <w:t>ТП/04-021</w:t>
      </w:r>
      <w:r w:rsidRPr="007E56F4">
        <w:rPr>
          <w:b/>
          <w:bCs/>
          <w:sz w:val="40"/>
          <w:szCs w:val="40"/>
        </w:rPr>
        <w:t xml:space="preserve"> от </w:t>
      </w:r>
      <w:r w:rsidR="004A1C53">
        <w:rPr>
          <w:b/>
          <w:bCs/>
          <w:sz w:val="40"/>
          <w:szCs w:val="40"/>
        </w:rPr>
        <w:t>26</w:t>
      </w:r>
      <w:r w:rsidRPr="007E56F4">
        <w:rPr>
          <w:b/>
          <w:bCs/>
          <w:sz w:val="40"/>
          <w:szCs w:val="40"/>
        </w:rPr>
        <w:t xml:space="preserve"> апреля 2021г.</w:t>
      </w:r>
    </w:p>
    <w:p w14:paraId="5ABC8908" w14:textId="245BCDB4" w:rsidR="003209DF" w:rsidRPr="007E56F4" w:rsidRDefault="003209DF" w:rsidP="003209DF">
      <w:pPr>
        <w:pStyle w:val="a4"/>
        <w:jc w:val="center"/>
        <w:rPr>
          <w:b/>
          <w:bCs/>
          <w:sz w:val="40"/>
          <w:szCs w:val="40"/>
        </w:rPr>
      </w:pPr>
      <w:r w:rsidRPr="007E56F4">
        <w:rPr>
          <w:b/>
          <w:bCs/>
          <w:sz w:val="40"/>
          <w:szCs w:val="40"/>
        </w:rPr>
        <w:t>Этап №1 (Проработка концептов</w:t>
      </w:r>
      <w:r w:rsidR="000D6B53">
        <w:rPr>
          <w:b/>
          <w:bCs/>
          <w:sz w:val="40"/>
          <w:szCs w:val="40"/>
        </w:rPr>
        <w:t>)</w:t>
      </w:r>
    </w:p>
    <w:p w14:paraId="0DE1E8D4" w14:textId="77777777" w:rsidR="003209DF" w:rsidRDefault="003209DF" w:rsidP="003209DF">
      <w:pPr>
        <w:pStyle w:val="a4"/>
        <w:jc w:val="center"/>
      </w:pPr>
    </w:p>
    <w:p w14:paraId="2EADB63A" w14:textId="77777777" w:rsidR="003209DF" w:rsidRDefault="003209DF" w:rsidP="003209DF">
      <w:pPr>
        <w:pStyle w:val="a4"/>
        <w:jc w:val="center"/>
      </w:pPr>
    </w:p>
    <w:p w14:paraId="5934A529" w14:textId="77777777" w:rsidR="003209DF" w:rsidRDefault="003209DF" w:rsidP="003209DF">
      <w:pPr>
        <w:pStyle w:val="a4"/>
        <w:jc w:val="center"/>
      </w:pPr>
    </w:p>
    <w:p w14:paraId="53B10AC8" w14:textId="137B8426" w:rsidR="003209DF" w:rsidRDefault="002875FC" w:rsidP="003209DF">
      <w:pPr>
        <w:pStyle w:val="a4"/>
        <w:jc w:val="center"/>
      </w:pPr>
      <w:r>
        <w:t>Общая пояснительная записка</w:t>
      </w:r>
    </w:p>
    <w:p w14:paraId="04895384" w14:textId="23559ACA" w:rsidR="002875FC" w:rsidRDefault="002875FC" w:rsidP="003209DF">
      <w:pPr>
        <w:pStyle w:val="a4"/>
        <w:jc w:val="center"/>
      </w:pPr>
    </w:p>
    <w:p w14:paraId="261FF4D3" w14:textId="258B6674" w:rsidR="002875FC" w:rsidRDefault="002875FC" w:rsidP="003209DF">
      <w:pPr>
        <w:pStyle w:val="a4"/>
        <w:jc w:val="center"/>
      </w:pPr>
      <w:r>
        <w:t>ТР.</w:t>
      </w:r>
      <w:r>
        <w:rPr>
          <w:lang w:val="en-US"/>
        </w:rPr>
        <w:t>SH</w:t>
      </w:r>
      <w:r w:rsidRPr="00996EDE">
        <w:t>21-</w:t>
      </w:r>
      <w:r>
        <w:t>ПЗ</w:t>
      </w:r>
    </w:p>
    <w:p w14:paraId="6FE6469B" w14:textId="07D5370F" w:rsidR="002875FC" w:rsidRPr="002875FC" w:rsidRDefault="002875FC" w:rsidP="003209DF">
      <w:pPr>
        <w:pStyle w:val="a4"/>
        <w:jc w:val="center"/>
      </w:pPr>
    </w:p>
    <w:p w14:paraId="49F78248" w14:textId="77777777" w:rsidR="003209DF" w:rsidRDefault="003209DF" w:rsidP="003209DF">
      <w:pPr>
        <w:pStyle w:val="a4"/>
        <w:jc w:val="center"/>
      </w:pPr>
    </w:p>
    <w:p w14:paraId="374DE603" w14:textId="77777777" w:rsidR="003209DF" w:rsidRDefault="003209DF" w:rsidP="003209DF">
      <w:pPr>
        <w:pStyle w:val="a4"/>
        <w:jc w:val="center"/>
      </w:pPr>
    </w:p>
    <w:p w14:paraId="427DE379" w14:textId="77777777" w:rsidR="003209DF" w:rsidRDefault="003209DF" w:rsidP="003209DF">
      <w:pPr>
        <w:pStyle w:val="a4"/>
        <w:jc w:val="center"/>
      </w:pPr>
    </w:p>
    <w:p w14:paraId="728C5F63" w14:textId="77777777" w:rsidR="003209DF" w:rsidRDefault="003209DF" w:rsidP="003209DF">
      <w:pPr>
        <w:pStyle w:val="a4"/>
        <w:jc w:val="center"/>
      </w:pPr>
    </w:p>
    <w:p w14:paraId="0E344F48" w14:textId="77777777" w:rsidR="003209DF" w:rsidRDefault="003209DF" w:rsidP="003209DF">
      <w:pPr>
        <w:pStyle w:val="a4"/>
        <w:jc w:val="center"/>
      </w:pPr>
    </w:p>
    <w:p w14:paraId="07D22971" w14:textId="77777777" w:rsidR="003209DF" w:rsidRDefault="003209DF" w:rsidP="003209DF">
      <w:pPr>
        <w:pStyle w:val="a4"/>
        <w:jc w:val="center"/>
      </w:pPr>
    </w:p>
    <w:p w14:paraId="248C94F1" w14:textId="77777777" w:rsidR="003209DF" w:rsidRDefault="003209DF" w:rsidP="003209DF">
      <w:pPr>
        <w:pStyle w:val="a4"/>
        <w:jc w:val="center"/>
      </w:pPr>
    </w:p>
    <w:p w14:paraId="403AA091" w14:textId="77777777" w:rsidR="003209DF" w:rsidRDefault="003209DF" w:rsidP="003209DF">
      <w:pPr>
        <w:pStyle w:val="a4"/>
        <w:jc w:val="center"/>
      </w:pPr>
    </w:p>
    <w:p w14:paraId="242EAB4D" w14:textId="77777777" w:rsidR="003209DF" w:rsidRDefault="003209DF" w:rsidP="003209DF">
      <w:pPr>
        <w:pStyle w:val="a4"/>
        <w:jc w:val="center"/>
      </w:pPr>
    </w:p>
    <w:p w14:paraId="2D6E6D89" w14:textId="77777777" w:rsidR="003209DF" w:rsidRDefault="003209DF" w:rsidP="003209DF">
      <w:pPr>
        <w:pStyle w:val="a4"/>
        <w:jc w:val="center"/>
      </w:pPr>
    </w:p>
    <w:p w14:paraId="006CDBF8" w14:textId="77777777" w:rsidR="003209DF" w:rsidRDefault="003209DF" w:rsidP="003209DF">
      <w:pPr>
        <w:pStyle w:val="a4"/>
        <w:jc w:val="center"/>
      </w:pPr>
    </w:p>
    <w:p w14:paraId="6B3F593C" w14:textId="77777777" w:rsidR="003209DF" w:rsidRDefault="003209DF" w:rsidP="003209DF">
      <w:pPr>
        <w:pStyle w:val="a4"/>
        <w:jc w:val="center"/>
      </w:pPr>
    </w:p>
    <w:p w14:paraId="784F5013" w14:textId="77777777" w:rsidR="003209DF" w:rsidRDefault="003209DF" w:rsidP="003209DF">
      <w:pPr>
        <w:pStyle w:val="a4"/>
        <w:jc w:val="center"/>
      </w:pPr>
    </w:p>
    <w:p w14:paraId="15BFE942" w14:textId="77777777" w:rsidR="003209DF" w:rsidRDefault="003209DF" w:rsidP="003209DF">
      <w:pPr>
        <w:pStyle w:val="a4"/>
        <w:jc w:val="center"/>
      </w:pPr>
    </w:p>
    <w:p w14:paraId="7E64424B" w14:textId="77777777" w:rsidR="003209DF" w:rsidRDefault="003209DF" w:rsidP="003209DF">
      <w:pPr>
        <w:pStyle w:val="a4"/>
        <w:jc w:val="center"/>
      </w:pPr>
    </w:p>
    <w:p w14:paraId="675035B9" w14:textId="77777777" w:rsidR="003209DF" w:rsidRDefault="003209DF" w:rsidP="003209DF">
      <w:pPr>
        <w:pStyle w:val="a4"/>
        <w:jc w:val="center"/>
      </w:pPr>
    </w:p>
    <w:p w14:paraId="0B29EB6D" w14:textId="6B1811D4" w:rsidR="003209DF" w:rsidRDefault="003209DF" w:rsidP="003209DF">
      <w:pPr>
        <w:pStyle w:val="a4"/>
        <w:jc w:val="center"/>
      </w:pPr>
    </w:p>
    <w:p w14:paraId="1570E961" w14:textId="27B5EF5A" w:rsidR="000D6B53" w:rsidRDefault="000D6B53" w:rsidP="003209DF">
      <w:pPr>
        <w:pStyle w:val="a4"/>
        <w:jc w:val="center"/>
      </w:pPr>
    </w:p>
    <w:p w14:paraId="09AC239E" w14:textId="2BDF28A9" w:rsidR="000D6B53" w:rsidRDefault="000D6B53" w:rsidP="003209DF">
      <w:pPr>
        <w:pStyle w:val="a4"/>
        <w:jc w:val="center"/>
      </w:pPr>
    </w:p>
    <w:p w14:paraId="2B27A114" w14:textId="2A5B5342" w:rsidR="000D6B53" w:rsidRDefault="000D6B53" w:rsidP="003209DF">
      <w:pPr>
        <w:pStyle w:val="a4"/>
        <w:jc w:val="center"/>
      </w:pPr>
    </w:p>
    <w:p w14:paraId="0C95E066" w14:textId="77777777" w:rsidR="000D6B53" w:rsidRDefault="000D6B53" w:rsidP="003209DF">
      <w:pPr>
        <w:pStyle w:val="a4"/>
        <w:jc w:val="center"/>
      </w:pPr>
    </w:p>
    <w:p w14:paraId="51FDF42F" w14:textId="77777777" w:rsidR="003209DF" w:rsidRDefault="003209DF" w:rsidP="003209DF">
      <w:pPr>
        <w:pStyle w:val="a4"/>
        <w:jc w:val="center"/>
      </w:pPr>
    </w:p>
    <w:p w14:paraId="168D7F1A" w14:textId="77777777" w:rsidR="003209DF" w:rsidRDefault="003209DF" w:rsidP="003209DF">
      <w:pPr>
        <w:pStyle w:val="a4"/>
        <w:jc w:val="center"/>
      </w:pPr>
      <w:r>
        <w:t>Казань 2021г.</w:t>
      </w:r>
    </w:p>
    <w:p w14:paraId="5FECCC11" w14:textId="77777777" w:rsidR="007E56F4" w:rsidRPr="007E56F4" w:rsidRDefault="007E56F4">
      <w:pPr>
        <w:pStyle w:val="a6"/>
        <w:sectPr w:rsidR="007E56F4" w:rsidRPr="007E56F4" w:rsidSect="007E56F4">
          <w:headerReference w:type="default" r:id="rId8"/>
          <w:footerReference w:type="default" r:id="rId9"/>
          <w:headerReference w:type="first" r:id="rId10"/>
          <w:type w:val="continuous"/>
          <w:pgSz w:w="11907" w:h="16840" w:code="9"/>
          <w:pgMar w:top="851" w:right="567" w:bottom="1134" w:left="1418" w:header="284" w:footer="284" w:gutter="0"/>
          <w:cols w:space="720"/>
          <w:titlePg/>
          <w:docGrid w:linePitch="381"/>
        </w:sectPr>
      </w:pPr>
    </w:p>
    <w:p w14:paraId="1A5D9AE5" w14:textId="7C09DCA9" w:rsidR="00834860" w:rsidRDefault="003209DF" w:rsidP="003209DF">
      <w:pPr>
        <w:pStyle w:val="aa"/>
      </w:pPr>
      <w:r>
        <w:lastRenderedPageBreak/>
        <w:t>Содержание</w:t>
      </w:r>
    </w:p>
    <w:sdt>
      <w:sdtPr>
        <w:rPr>
          <w:rFonts w:ascii="ГОСТ тип А" w:eastAsia="Times New Roman" w:hAnsi="ГОСТ тип А" w:cs="Times New Roman"/>
          <w:i/>
          <w:color w:val="auto"/>
          <w:sz w:val="28"/>
          <w:szCs w:val="20"/>
        </w:rPr>
        <w:id w:val="1476107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CFADB4" w14:textId="1B96FF0E" w:rsidR="003209DF" w:rsidRDefault="003209DF">
          <w:pPr>
            <w:pStyle w:val="ac"/>
          </w:pPr>
        </w:p>
        <w:p w14:paraId="69806480" w14:textId="239C41DE" w:rsidR="004D3AAE" w:rsidRDefault="003209DF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81523" w:history="1">
            <w:r w:rsidR="004D3AAE" w:rsidRPr="00FF0023">
              <w:rPr>
                <w:rStyle w:val="ad"/>
                <w:noProof/>
              </w:rPr>
              <w:t>Введение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D9C621B" w14:textId="5A7C9FE4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4" w:history="1">
            <w:r w:rsidR="004D3AAE" w:rsidRPr="00FF0023">
              <w:rPr>
                <w:rStyle w:val="ad"/>
                <w:noProof/>
              </w:rPr>
              <w:t>Движение и маневренности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36C9D51" w14:textId="26F45B6E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5" w:history="1">
            <w:r w:rsidR="004D3AAE" w:rsidRPr="00FF0023">
              <w:rPr>
                <w:rStyle w:val="ad"/>
                <w:noProof/>
              </w:rPr>
              <w:t>Подъемная платформа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8DC21D7" w14:textId="2D4E8E41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6" w:history="1">
            <w:r w:rsidR="004D3AAE" w:rsidRPr="00FF0023">
              <w:rPr>
                <w:rStyle w:val="ad"/>
                <w:noProof/>
              </w:rPr>
              <w:t>Блоки управления и питания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00B00DC" w14:textId="4FF5D02D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7" w:history="1">
            <w:r w:rsidR="004D3AAE" w:rsidRPr="00FF0023">
              <w:rPr>
                <w:rStyle w:val="ad"/>
                <w:noProof/>
              </w:rPr>
              <w:t>Глубина детализации концептуальных моделей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_Toc71881527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612CC3E6" w14:textId="4B109998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8" w:history="1">
            <w:r w:rsidR="004D3AAE" w:rsidRPr="00FF0023">
              <w:rPr>
                <w:rStyle w:val="ad"/>
                <w:noProof/>
              </w:rPr>
              <w:t>Общие сведения о комплексе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_Toc71881528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D642F71" w14:textId="19006DD5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29" w:history="1">
            <w:r w:rsidR="004D3AAE" w:rsidRPr="00FF0023">
              <w:rPr>
                <w:rStyle w:val="ad"/>
                <w:noProof/>
                <w:lang w:bidi="ru-RU"/>
              </w:rPr>
              <w:t>Информация по вспомогательному оборудованию для AMR600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_Toc71881529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77CB035" w14:textId="5E2723EB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0" w:history="1">
            <w:r w:rsidR="004D3AAE" w:rsidRPr="00FF0023">
              <w:rPr>
                <w:rStyle w:val="ad"/>
                <w:noProof/>
              </w:rPr>
              <w:t>1.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Общие сведения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_Toc71881530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6580B6E5" w14:textId="10BEA1F5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1" w:history="1">
            <w:r w:rsidR="004D3AAE" w:rsidRPr="00FF0023">
              <w:rPr>
                <w:rStyle w:val="ad"/>
                <w:noProof/>
                <w:lang w:bidi="ru-RU"/>
              </w:rPr>
              <w:t>2.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Информация по Стеллаж-1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_Toc71881531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15F560A3" w14:textId="5734FEDE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2" w:history="1">
            <w:r w:rsidR="004D3AAE" w:rsidRPr="00FF0023">
              <w:rPr>
                <w:rStyle w:val="ad"/>
                <w:noProof/>
                <w:lang w:bidi="ru-RU"/>
              </w:rPr>
              <w:t>3.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Информация по Стол-1 цеховой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_Toc71881532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7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18900D8" w14:textId="6DAF5E7E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3" w:history="1">
            <w:r w:rsidR="004D3AAE" w:rsidRPr="00FF0023">
              <w:rPr>
                <w:rStyle w:val="ad"/>
                <w:noProof/>
                <w:lang w:bidi="ru-RU"/>
              </w:rPr>
              <w:t>4.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Информация по Стол-2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FF217B6" w14:textId="69581E2B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4" w:history="1">
            <w:r w:rsidR="004D3AAE" w:rsidRPr="00FF0023">
              <w:rPr>
                <w:rStyle w:val="ad"/>
                <w:noProof/>
                <w:lang w:bidi="ru-RU"/>
              </w:rPr>
              <w:t>5.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Общие требования на вспомогательное оборудование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58498A2" w14:textId="7A3B4C9D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35" w:history="1">
            <w:r w:rsidR="004D3AAE" w:rsidRPr="00FF0023">
              <w:rPr>
                <w:rStyle w:val="ad"/>
                <w:noProof/>
                <w:lang w:bidi="ru-RU"/>
              </w:rPr>
              <w:t>ТЕХНИЧЕСКИЕ ТРЕБОВАНИЯ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10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AE03314" w14:textId="576BA8C4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6" w:history="1">
            <w:r w:rsidR="004D3AAE" w:rsidRPr="00FF0023">
              <w:rPr>
                <w:rStyle w:val="ad"/>
                <w:noProof/>
                <w:lang w:bidi="ru-RU"/>
              </w:rPr>
              <w:t>1.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Данные по изделию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10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161450E6" w14:textId="38A0042C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7" w:history="1">
            <w:r w:rsidR="004D3AAE" w:rsidRPr="00FF0023">
              <w:rPr>
                <w:rStyle w:val="ad"/>
                <w:rFonts w:ascii="Times New Roman" w:hAnsi="Times New Roman"/>
                <w:noProof/>
                <w:lang w:bidi="ru-RU"/>
              </w:rPr>
              <w:t>2.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Технические требования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_Toc71881537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10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47037BC" w14:textId="66E794DA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8" w:history="1">
            <w:r w:rsidR="004D3AAE" w:rsidRPr="00FF0023">
              <w:rPr>
                <w:rStyle w:val="ad"/>
                <w:noProof/>
              </w:rPr>
              <w:t>3.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к массогабаритным характеристикам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_Toc71881538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12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016F946" w14:textId="6DA321F9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39" w:history="1">
            <w:r w:rsidR="004D3AAE" w:rsidRPr="00FF0023">
              <w:rPr>
                <w:rStyle w:val="ad"/>
                <w:noProof/>
              </w:rPr>
              <w:t>4.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к скорости и передвижению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_Toc71881539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12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C659AF8" w14:textId="143886C1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40" w:history="1">
            <w:r w:rsidR="004D3AAE" w:rsidRPr="00FF0023">
              <w:rPr>
                <w:rStyle w:val="ad"/>
                <w:noProof/>
              </w:rPr>
              <w:t>5.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Требование к автономности и АКБ.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_Toc71881540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30F6D9D6" w14:textId="3B98D220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41" w:history="1">
            <w:r w:rsidR="004D3AAE" w:rsidRPr="00FF0023">
              <w:rPr>
                <w:rStyle w:val="ad"/>
                <w:noProof/>
                <w:lang w:bidi="ru-RU"/>
              </w:rPr>
              <w:t>6.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Требование к управлению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_Toc71881541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90FC1A7" w14:textId="57FBBD35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42" w:history="1">
            <w:r w:rsidR="004D3AAE" w:rsidRPr="00FF0023">
              <w:rPr>
                <w:rStyle w:val="ad"/>
                <w:noProof/>
                <w:lang w:bidi="ru-RU"/>
              </w:rPr>
              <w:t>7.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живучести и стойкости к внешним воздействиям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_Toc71881542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3C84DBF1" w14:textId="7BC23970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43" w:history="1">
            <w:r w:rsidR="004D3AAE" w:rsidRPr="00FF0023">
              <w:rPr>
                <w:rStyle w:val="ad"/>
                <w:noProof/>
                <w:lang w:bidi="ru-RU"/>
              </w:rPr>
              <w:t>8.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надежности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FF66FD6" w14:textId="74E300FD" w:rsidR="004D3AAE" w:rsidRDefault="00743506">
          <w:pPr>
            <w:pStyle w:val="30"/>
            <w:tabs>
              <w:tab w:val="left" w:pos="880"/>
              <w:tab w:val="right" w:leader="dot" w:pos="9912"/>
            </w:tabs>
            <w:rPr>
              <w:rFonts w:cstheme="minorBidi"/>
              <w:noProof/>
            </w:rPr>
          </w:pPr>
          <w:hyperlink w:anchor="_Toc71881544" w:history="1">
            <w:r w:rsidR="004D3AAE" w:rsidRPr="00FF0023">
              <w:rPr>
                <w:rStyle w:val="ad"/>
                <w:noProof/>
                <w:lang w:bidi="ru-RU"/>
              </w:rPr>
              <w:t>9.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к внешнему виду (по эргономике)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3C2D42ED" w14:textId="6833D01B" w:rsidR="004D3AAE" w:rsidRDefault="00743506">
          <w:pPr>
            <w:pStyle w:val="30"/>
            <w:tabs>
              <w:tab w:val="left" w:pos="1100"/>
              <w:tab w:val="right" w:leader="dot" w:pos="9912"/>
            </w:tabs>
            <w:rPr>
              <w:rFonts w:cstheme="minorBidi"/>
              <w:noProof/>
            </w:rPr>
          </w:pPr>
          <w:hyperlink w:anchor="_Toc71881545" w:history="1">
            <w:r w:rsidR="004D3AAE" w:rsidRPr="00FF0023">
              <w:rPr>
                <w:rStyle w:val="ad"/>
                <w:noProof/>
                <w:lang w:bidi="ru-RU"/>
              </w:rPr>
              <w:t>10.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стандартизации и унификации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F6D644D" w14:textId="36343412" w:rsidR="004D3AAE" w:rsidRDefault="00743506">
          <w:pPr>
            <w:pStyle w:val="30"/>
            <w:tabs>
              <w:tab w:val="left" w:pos="1100"/>
              <w:tab w:val="right" w:leader="dot" w:pos="9912"/>
            </w:tabs>
            <w:rPr>
              <w:rFonts w:cstheme="minorBidi"/>
              <w:noProof/>
            </w:rPr>
          </w:pPr>
          <w:hyperlink w:anchor="_Toc71881546" w:history="1">
            <w:r w:rsidR="004D3AAE" w:rsidRPr="00FF0023">
              <w:rPr>
                <w:rStyle w:val="ad"/>
                <w:noProof/>
                <w:lang w:bidi="ru-RU"/>
              </w:rPr>
              <w:t>11.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к материалам и комплектующим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12ADAE86" w14:textId="1FF9184E" w:rsidR="004D3AAE" w:rsidRDefault="00743506">
          <w:pPr>
            <w:pStyle w:val="30"/>
            <w:tabs>
              <w:tab w:val="left" w:pos="1100"/>
              <w:tab w:val="right" w:leader="dot" w:pos="9912"/>
            </w:tabs>
            <w:rPr>
              <w:rFonts w:cstheme="minorBidi"/>
              <w:noProof/>
            </w:rPr>
          </w:pPr>
          <w:hyperlink w:anchor="_Toc71881547" w:history="1">
            <w:r w:rsidR="004D3AAE" w:rsidRPr="00FF0023">
              <w:rPr>
                <w:rStyle w:val="ad"/>
                <w:noProof/>
                <w:lang w:bidi="ru-RU"/>
              </w:rPr>
              <w:t>12.</w:t>
            </w:r>
            <w:r w:rsidR="004D3AAE">
              <w:rPr>
                <w:rFonts w:cstheme="minorBidi"/>
                <w:noProof/>
              </w:rPr>
              <w:tab/>
            </w:r>
            <w:r w:rsidR="004D3AAE" w:rsidRPr="00FF0023">
              <w:rPr>
                <w:rStyle w:val="ad"/>
                <w:noProof/>
                <w:lang w:bidi="ru-RU"/>
              </w:rPr>
              <w:t>Требования к документации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_Toc71881547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C0D0846" w14:textId="7F023E52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48" w:history="1">
            <w:r w:rsidR="004D3AAE" w:rsidRPr="00FF0023">
              <w:rPr>
                <w:rStyle w:val="ad"/>
                <w:noProof/>
              </w:rPr>
              <w:t>Основные требования к концептуальным моделям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_Toc71881548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B0324BF" w14:textId="55E97EA5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49" w:history="1">
            <w:r w:rsidR="004D3AAE" w:rsidRPr="00FF0023">
              <w:rPr>
                <w:rStyle w:val="ad"/>
                <w:noProof/>
              </w:rPr>
              <w:t>Компоновочные решения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_Toc71881549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17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12A57986" w14:textId="643F3C5A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0" w:history="1">
            <w:r w:rsidR="004D3AAE" w:rsidRPr="00FF0023">
              <w:rPr>
                <w:rStyle w:val="ad"/>
                <w:noProof/>
              </w:rPr>
              <w:t>Концептуальная модель №1(КМ1) - (борто-поворотная)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_Toc71881550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133BDC1" w14:textId="0865510B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1" w:history="1">
            <w:r w:rsidR="004D3AAE" w:rsidRPr="00FF0023">
              <w:rPr>
                <w:rStyle w:val="ad"/>
                <w:noProof/>
              </w:rPr>
              <w:t>Описание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_Toc71881551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6903782B" w14:textId="66464636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2" w:history="1">
            <w:r w:rsidR="004D3AAE" w:rsidRPr="00FF0023">
              <w:rPr>
                <w:rStyle w:val="ad"/>
                <w:noProof/>
              </w:rPr>
              <w:t>Принцип управления направлением движения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_Toc71881552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19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525E88E" w14:textId="77970EF2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3" w:history="1">
            <w:r w:rsidR="004D3AAE" w:rsidRPr="00FF0023">
              <w:rPr>
                <w:rStyle w:val="ad"/>
                <w:noProof/>
              </w:rPr>
              <w:t>Ограничения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20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A576EBE" w14:textId="29FBF744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4" w:history="1">
            <w:r w:rsidR="004D3AAE" w:rsidRPr="00FF0023">
              <w:rPr>
                <w:rStyle w:val="ad"/>
                <w:noProof/>
              </w:rPr>
              <w:t>Концептуальная модель №2 (Бортоповоротная с осевым вращением)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21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67406316" w14:textId="218E49CB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5" w:history="1">
            <w:r w:rsidR="004D3AAE" w:rsidRPr="00FF0023">
              <w:rPr>
                <w:rStyle w:val="ad"/>
                <w:noProof/>
              </w:rPr>
              <w:t>Описание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21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C262AB2" w14:textId="3E96921E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6" w:history="1">
            <w:r w:rsidR="004D3AAE" w:rsidRPr="00FF0023">
              <w:rPr>
                <w:rStyle w:val="ad"/>
                <w:noProof/>
              </w:rPr>
              <w:t>Принцип управления направлением движения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F40B120" w14:textId="3EAE4829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7" w:history="1">
            <w:r w:rsidR="004D3AAE" w:rsidRPr="00FF0023">
              <w:rPr>
                <w:rStyle w:val="ad"/>
                <w:noProof/>
              </w:rPr>
              <w:t>Ограничения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_Toc71881557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FD7F6E2" w14:textId="5DA201E1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8" w:history="1">
            <w:r w:rsidR="004D3AAE" w:rsidRPr="00FF0023">
              <w:rPr>
                <w:rStyle w:val="ad"/>
                <w:noProof/>
              </w:rPr>
              <w:t>Концептуальная модель №3 («Рохля»)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_Toc71881558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1B272946" w14:textId="46044D16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59" w:history="1">
            <w:r w:rsidR="004D3AAE" w:rsidRPr="00FF0023">
              <w:rPr>
                <w:rStyle w:val="ad"/>
                <w:noProof/>
              </w:rPr>
              <w:t>Описание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_Toc71881559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8672EEE" w14:textId="717943C0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0" w:history="1">
            <w:r w:rsidR="004D3AAE" w:rsidRPr="00FF0023">
              <w:rPr>
                <w:rStyle w:val="ad"/>
                <w:noProof/>
              </w:rPr>
              <w:t>Принцип управления направлением движения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_Toc71881560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39804BC2" w14:textId="483D0EE8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1" w:history="1">
            <w:r w:rsidR="004D3AAE" w:rsidRPr="00FF0023">
              <w:rPr>
                <w:rStyle w:val="ad"/>
                <w:noProof/>
              </w:rPr>
              <w:t>Ограничения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_Toc71881561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27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9E72F84" w14:textId="47CA9572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2" w:history="1">
            <w:r w:rsidR="004D3AAE" w:rsidRPr="00FF0023">
              <w:rPr>
                <w:rStyle w:val="ad"/>
                <w:noProof/>
              </w:rPr>
              <w:t>Концептуальная модель №4 («4х4»)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_Toc71881562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5168CDC" w14:textId="7F8EBEA3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3" w:history="1">
            <w:r w:rsidR="004D3AAE" w:rsidRPr="00FF0023">
              <w:rPr>
                <w:rStyle w:val="ad"/>
                <w:noProof/>
              </w:rPr>
              <w:t>Описание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28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4D268659" w14:textId="4E14E608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4" w:history="1">
            <w:r w:rsidR="004D3AAE" w:rsidRPr="00FF0023">
              <w:rPr>
                <w:rStyle w:val="ad"/>
                <w:noProof/>
              </w:rPr>
              <w:t>Принцип управления направлением движения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29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9FCE789" w14:textId="5E58DF7E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5" w:history="1">
            <w:r w:rsidR="004D3AAE" w:rsidRPr="00FF0023">
              <w:rPr>
                <w:rStyle w:val="ad"/>
                <w:noProof/>
              </w:rPr>
              <w:t>Ограничения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30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64B5F7D" w14:textId="3F69A117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6" w:history="1">
            <w:r w:rsidR="004D3AAE" w:rsidRPr="00FF0023">
              <w:rPr>
                <w:rStyle w:val="ad"/>
                <w:noProof/>
              </w:rPr>
              <w:t>Подъемный механизм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31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249B2DC1" w14:textId="42505B1A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7" w:history="1">
            <w:r w:rsidR="004D3AAE" w:rsidRPr="00FF0023">
              <w:rPr>
                <w:rStyle w:val="ad"/>
                <w:noProof/>
              </w:rPr>
              <w:t>Описание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_Toc71881567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31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70371BCD" w14:textId="339191EE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8" w:history="1">
            <w:r w:rsidR="004D3AAE" w:rsidRPr="00FF0023">
              <w:rPr>
                <w:rStyle w:val="ad"/>
                <w:noProof/>
              </w:rPr>
              <w:t>Принцип действия и управления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_Toc71881568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D328DBF" w14:textId="5001F2AD" w:rsidR="004D3AAE" w:rsidRDefault="00743506">
          <w:pPr>
            <w:pStyle w:val="3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69" w:history="1">
            <w:r w:rsidR="004D3AAE" w:rsidRPr="00FF0023">
              <w:rPr>
                <w:rStyle w:val="ad"/>
                <w:noProof/>
              </w:rPr>
              <w:t>Ограничения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_Toc71881569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33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67749F0B" w14:textId="08426814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0" w:history="1">
            <w:r w:rsidR="004D3AAE" w:rsidRPr="00FF0023">
              <w:rPr>
                <w:rStyle w:val="ad"/>
                <w:noProof/>
              </w:rPr>
              <w:t>Сравнение концептуальных моделей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_Toc71881570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0064DDB" w14:textId="614584E6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1" w:history="1">
            <w:r w:rsidR="004D3AAE" w:rsidRPr="00FF0023">
              <w:rPr>
                <w:rStyle w:val="ad"/>
                <w:noProof/>
              </w:rPr>
              <w:t>Маневренность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_Toc71881571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CE56A68" w14:textId="30A8765D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2" w:history="1">
            <w:r w:rsidR="004D3AAE" w:rsidRPr="00FF0023">
              <w:rPr>
                <w:rStyle w:val="ad"/>
                <w:noProof/>
              </w:rPr>
              <w:t>Объем свободного пространства внутри рамы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_Toc71881572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82FD2D3" w14:textId="0860D619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3" w:history="1">
            <w:r w:rsidR="004D3AAE" w:rsidRPr="00FF0023">
              <w:rPr>
                <w:rStyle w:val="ad"/>
                <w:noProof/>
              </w:rPr>
              <w:t>Количество деталей (готовые изделия, изготавливаемые изделия, номенклатура)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_Toc71881573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3DB7D53E" w14:textId="1CF6B0A8" w:rsidR="004D3AAE" w:rsidRDefault="00743506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4" w:history="1">
            <w:r w:rsidR="004D3AAE" w:rsidRPr="00FF0023">
              <w:rPr>
                <w:rStyle w:val="ad"/>
                <w:noProof/>
              </w:rPr>
              <w:t>Отказоустойчивость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_Toc71881574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34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07C8510" w14:textId="49A264C5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5" w:history="1">
            <w:r w:rsidR="004D3AAE" w:rsidRPr="00FF0023">
              <w:rPr>
                <w:rStyle w:val="ad"/>
                <w:noProof/>
              </w:rPr>
              <w:t>Выводы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_Toc71881575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35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540992F9" w14:textId="160BD625" w:rsidR="004D3AAE" w:rsidRDefault="00743506">
          <w:pPr>
            <w:pStyle w:val="1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71881576" w:history="1">
            <w:r w:rsidR="004D3AAE" w:rsidRPr="00FF0023">
              <w:rPr>
                <w:rStyle w:val="ad"/>
                <w:noProof/>
              </w:rPr>
              <w:t>Приложения</w:t>
            </w:r>
            <w:r w:rsidR="004D3AAE">
              <w:rPr>
                <w:noProof/>
                <w:webHidden/>
              </w:rPr>
              <w:tab/>
            </w:r>
            <w:r w:rsidR="004D3AAE">
              <w:rPr>
                <w:noProof/>
                <w:webHidden/>
              </w:rPr>
              <w:fldChar w:fldCharType="begin"/>
            </w:r>
            <w:r w:rsidR="004D3AAE">
              <w:rPr>
                <w:noProof/>
                <w:webHidden/>
              </w:rPr>
              <w:instrText xml:space="preserve"> PAGEREF _Toc71881576 \h </w:instrText>
            </w:r>
            <w:r w:rsidR="004D3AAE">
              <w:rPr>
                <w:noProof/>
                <w:webHidden/>
              </w:rPr>
            </w:r>
            <w:r w:rsidR="004D3AAE">
              <w:rPr>
                <w:noProof/>
                <w:webHidden/>
              </w:rPr>
              <w:fldChar w:fldCharType="separate"/>
            </w:r>
            <w:r w:rsidR="007A2EE0">
              <w:rPr>
                <w:noProof/>
                <w:webHidden/>
              </w:rPr>
              <w:t>36</w:t>
            </w:r>
            <w:r w:rsidR="004D3AAE">
              <w:rPr>
                <w:noProof/>
                <w:webHidden/>
              </w:rPr>
              <w:fldChar w:fldCharType="end"/>
            </w:r>
          </w:hyperlink>
        </w:p>
        <w:p w14:paraId="0447B6B9" w14:textId="0E584456" w:rsidR="003209DF" w:rsidRDefault="003209DF">
          <w:r>
            <w:rPr>
              <w:b/>
              <w:bCs/>
            </w:rPr>
            <w:fldChar w:fldCharType="end"/>
          </w:r>
        </w:p>
      </w:sdtContent>
    </w:sdt>
    <w:p w14:paraId="19E90667" w14:textId="5A1ED5CB" w:rsidR="003209DF" w:rsidRDefault="003209DF">
      <w:pPr>
        <w:jc w:val="left"/>
      </w:pPr>
      <w:r>
        <w:br w:type="page"/>
      </w:r>
    </w:p>
    <w:p w14:paraId="2FA3A5AA" w14:textId="5383AC1A" w:rsidR="003209DF" w:rsidRDefault="002875FC" w:rsidP="009E493A">
      <w:pPr>
        <w:pStyle w:val="1"/>
      </w:pPr>
      <w:bookmarkStart w:id="0" w:name="_Toc71881523"/>
      <w:r w:rsidRPr="009E493A">
        <w:lastRenderedPageBreak/>
        <w:t>Введение</w:t>
      </w:r>
      <w:bookmarkEnd w:id="0"/>
    </w:p>
    <w:p w14:paraId="522CA714" w14:textId="2F97EAB4" w:rsidR="000D6B53" w:rsidRDefault="000D6B53" w:rsidP="000D6B53">
      <w:r>
        <w:t>Результатом выполнения работ по Договор №ТП/04-021 от 26 апреля 2021г.</w:t>
      </w:r>
    </w:p>
    <w:p w14:paraId="7D6E3F2D" w14:textId="123DFB1A" w:rsidR="000D6B53" w:rsidRDefault="000D6B53" w:rsidP="000D6B53">
      <w:r>
        <w:t xml:space="preserve">Этап №1 (Проработка концептов), является три модели (№1-4) которые, в наибольшей степени соответствуют </w:t>
      </w:r>
      <w:r w:rsidR="009E493A">
        <w:t>требованиям и задачам проекта.</w:t>
      </w:r>
    </w:p>
    <w:p w14:paraId="6ED6CF30" w14:textId="7F952F7B" w:rsidR="009E493A" w:rsidRDefault="009E493A" w:rsidP="000D6B53">
      <w:r>
        <w:t>Модель №2, которая так же представлена и проработана, в силу компоновочного решения, не может рассматриваться как полноценный вариант.</w:t>
      </w:r>
    </w:p>
    <w:p w14:paraId="194B76A6" w14:textId="53C1DF1A" w:rsidR="009E493A" w:rsidRDefault="009E493A" w:rsidP="009E493A">
      <w:pPr>
        <w:pStyle w:val="2"/>
      </w:pPr>
      <w:bookmarkStart w:id="1" w:name="_Toc71881524"/>
      <w:r>
        <w:t>Движение и маневренности</w:t>
      </w:r>
      <w:bookmarkEnd w:id="1"/>
    </w:p>
    <w:p w14:paraId="3A8729AE" w14:textId="13BE6F0C" w:rsidR="009E493A" w:rsidRDefault="009E493A" w:rsidP="000D6B53">
      <w:r>
        <w:t>Модели №1,3,4 – имеют различные технические характеристики в плане маневренности, устойчивости к отказам ходовых элементов, количеству каналов управления.</w:t>
      </w:r>
    </w:p>
    <w:p w14:paraId="0BB6D1A4" w14:textId="2A99B0C4" w:rsidR="009E493A" w:rsidRDefault="009E493A" w:rsidP="009E493A">
      <w:pPr>
        <w:pStyle w:val="2"/>
      </w:pPr>
      <w:bookmarkStart w:id="2" w:name="_Toc71881525"/>
      <w:r>
        <w:t>Подъемная платформа</w:t>
      </w:r>
      <w:bookmarkEnd w:id="2"/>
    </w:p>
    <w:p w14:paraId="651F267F" w14:textId="51D47F5F" w:rsidR="009E493A" w:rsidRDefault="009E493A" w:rsidP="009E493A">
      <w:r>
        <w:t>Для всех рассмотренных моделей подъемная платформа выполнена в виде 4-х вертикальных подъемников. Каждый подъемник комплектуется тензодатчиком, что позволяет определить распределение нагрузки при подъеме, и контролировать ее, предотвращать опрокидывание, в процессе движения.</w:t>
      </w:r>
    </w:p>
    <w:p w14:paraId="602753A6" w14:textId="1F7807E4" w:rsidR="009E493A" w:rsidRDefault="009E493A" w:rsidP="009E493A">
      <w:pPr>
        <w:pStyle w:val="2"/>
      </w:pPr>
      <w:bookmarkStart w:id="3" w:name="_Toc71881526"/>
      <w:r>
        <w:t>Блоки управления и питания</w:t>
      </w:r>
      <w:bookmarkEnd w:id="3"/>
    </w:p>
    <w:p w14:paraId="5AD36BDA" w14:textId="28BD0BD7" w:rsidR="009E493A" w:rsidRDefault="009E493A" w:rsidP="009E493A">
      <w:r>
        <w:t>Учитывая ограничения по высоте, ширине, длине робота</w:t>
      </w:r>
      <w:r w:rsidR="00985E9B">
        <w:t>, отсутствие информации</w:t>
      </w:r>
      <w:r>
        <w:t xml:space="preserve"> </w:t>
      </w:r>
      <w:r w:rsidR="00985E9B">
        <w:t xml:space="preserve">о габаритах и энергопотреблении оборудования управления, </w:t>
      </w:r>
      <w:r w:rsidR="008F6CC4">
        <w:t xml:space="preserve">компоновка силовых и двигательных произведена по принципу – </w:t>
      </w:r>
      <w:r w:rsidR="008F6CC4" w:rsidRPr="00985E9B">
        <w:rPr>
          <w:u w:val="single"/>
        </w:rPr>
        <w:t>«свободное пространство максимального объема»</w:t>
      </w:r>
      <w:r w:rsidR="008F6CC4">
        <w:t>.</w:t>
      </w:r>
    </w:p>
    <w:p w14:paraId="778DEFFD" w14:textId="4C2DAD09" w:rsidR="008F6CC4" w:rsidRDefault="008F6CC4" w:rsidP="008F6CC4">
      <w:pPr>
        <w:pStyle w:val="2"/>
      </w:pPr>
      <w:bookmarkStart w:id="4" w:name="_Toc71881527"/>
      <w:r>
        <w:t>Глубина детализации концептуальных моделей</w:t>
      </w:r>
      <w:bookmarkEnd w:id="4"/>
    </w:p>
    <w:p w14:paraId="0F542091" w14:textId="2808F3CA" w:rsidR="008F6CC4" w:rsidRDefault="008F6CC4" w:rsidP="008F6CC4">
      <w:r>
        <w:t>Все модели имеют проработку «до детали».</w:t>
      </w:r>
    </w:p>
    <w:p w14:paraId="7A7D4B05" w14:textId="51F70B8F" w:rsidR="008F6CC4" w:rsidRPr="008F6CC4" w:rsidRDefault="008F6CC4" w:rsidP="008F6CC4">
      <w:r>
        <w:t>Любая из разработанных моделей может использоваться на этапе эскизного проектирования.</w:t>
      </w:r>
    </w:p>
    <w:p w14:paraId="126EB461" w14:textId="49BAC4B3" w:rsidR="002875FC" w:rsidRDefault="002875FC" w:rsidP="002875FC">
      <w:pPr>
        <w:pStyle w:val="1"/>
      </w:pPr>
      <w:bookmarkStart w:id="5" w:name="_Toc71881528"/>
      <w:r>
        <w:lastRenderedPageBreak/>
        <w:t>Общие сведения о комплексе</w:t>
      </w:r>
      <w:bookmarkEnd w:id="5"/>
    </w:p>
    <w:p w14:paraId="0C4A8253" w14:textId="65A9BC44" w:rsidR="00996EDE" w:rsidRDefault="00996EDE" w:rsidP="004664A9">
      <w:pPr>
        <w:pStyle w:val="2"/>
      </w:pPr>
      <w:bookmarkStart w:id="6" w:name="_Toc71881529"/>
      <w:r>
        <w:rPr>
          <w:lang w:bidi="ru-RU"/>
        </w:rPr>
        <w:t xml:space="preserve">Информация по вспомогательному оборудованию для </w:t>
      </w:r>
      <w:r w:rsidR="005A0F1F">
        <w:rPr>
          <w:lang w:bidi="ru-RU"/>
        </w:rPr>
        <w:t>AMR</w:t>
      </w:r>
      <w:r>
        <w:rPr>
          <w:lang w:bidi="ru-RU"/>
        </w:rPr>
        <w:t>600</w:t>
      </w:r>
      <w:bookmarkEnd w:id="6"/>
    </w:p>
    <w:p w14:paraId="2176705D" w14:textId="221935BA" w:rsidR="00996EDE" w:rsidRDefault="00996EDE" w:rsidP="00996EDE">
      <w:pPr>
        <w:pStyle w:val="Bodytext30"/>
        <w:shd w:val="clear" w:color="auto" w:fill="auto"/>
        <w:spacing w:after="0" w:line="240" w:lineRule="exact"/>
        <w:ind w:left="220"/>
        <w:jc w:val="left"/>
      </w:pPr>
      <w:r>
        <w:rPr>
          <w:color w:val="000000"/>
          <w:sz w:val="24"/>
          <w:szCs w:val="24"/>
          <w:lang w:bidi="ru-RU"/>
        </w:rPr>
        <w:t>Предоставляется для разработки концептов (</w:t>
      </w:r>
      <w:r w:rsidR="00251154">
        <w:rPr>
          <w:color w:val="000000"/>
          <w:sz w:val="24"/>
          <w:szCs w:val="24"/>
          <w:lang w:bidi="ru-RU"/>
        </w:rPr>
        <w:t>концептуальных</w:t>
      </w:r>
      <w:r>
        <w:rPr>
          <w:color w:val="000000"/>
          <w:sz w:val="24"/>
          <w:szCs w:val="24"/>
          <w:lang w:bidi="ru-RU"/>
        </w:rPr>
        <w:t xml:space="preserve"> моделей) автономного</w:t>
      </w:r>
    </w:p>
    <w:p w14:paraId="57C15AD4" w14:textId="44AAFD0E" w:rsidR="00996EDE" w:rsidRDefault="00996EDE" w:rsidP="00996EDE">
      <w:pPr>
        <w:pStyle w:val="Bodytext30"/>
        <w:shd w:val="clear" w:color="auto" w:fill="auto"/>
        <w:spacing w:after="160" w:line="240" w:lineRule="exact"/>
      </w:pPr>
      <w:r>
        <w:rPr>
          <w:color w:val="000000"/>
          <w:sz w:val="24"/>
          <w:szCs w:val="24"/>
          <w:lang w:bidi="ru-RU"/>
        </w:rPr>
        <w:t xml:space="preserve">мобильного робота </w:t>
      </w:r>
      <w:r w:rsidR="005A0F1F">
        <w:rPr>
          <w:color w:val="000000"/>
          <w:sz w:val="24"/>
          <w:szCs w:val="24"/>
          <w:lang w:bidi="ru-RU"/>
        </w:rPr>
        <w:t>AMR</w:t>
      </w:r>
      <w:r>
        <w:rPr>
          <w:color w:val="000000"/>
          <w:sz w:val="24"/>
          <w:szCs w:val="24"/>
          <w:lang w:bidi="ru-RU"/>
        </w:rPr>
        <w:t>600</w:t>
      </w:r>
    </w:p>
    <w:p w14:paraId="2FC655F3" w14:textId="77777777" w:rsidR="00996EDE" w:rsidRDefault="00996EDE" w:rsidP="004664A9">
      <w:pPr>
        <w:pStyle w:val="3"/>
        <w:numPr>
          <w:ilvl w:val="0"/>
          <w:numId w:val="18"/>
        </w:numPr>
      </w:pPr>
      <w:bookmarkStart w:id="7" w:name="bookmark0"/>
      <w:bookmarkStart w:id="8" w:name="_Toc71881530"/>
      <w:r>
        <w:rPr>
          <w:lang w:bidi="ru-RU"/>
        </w:rPr>
        <w:t>Общие сведения</w:t>
      </w:r>
      <w:bookmarkEnd w:id="7"/>
      <w:bookmarkEnd w:id="8"/>
    </w:p>
    <w:p w14:paraId="66DC2A6F" w14:textId="7C459AE5" w:rsidR="00996EDE" w:rsidRPr="00092710" w:rsidRDefault="00996EDE" w:rsidP="00092710">
      <w:pPr>
        <w:pStyle w:val="Bodytext20"/>
        <w:numPr>
          <w:ilvl w:val="1"/>
          <w:numId w:val="18"/>
        </w:numPr>
        <w:shd w:val="clear" w:color="auto" w:fill="auto"/>
        <w:tabs>
          <w:tab w:val="left" w:pos="1194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вспомогательное оборудование создается для автономного мобильного робота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с целью автоматизации процессов производственной и складской логистики, транспортировки ТМЦ.</w:t>
      </w:r>
    </w:p>
    <w:p w14:paraId="2754D864" w14:textId="77777777" w:rsidR="00996EDE" w:rsidRPr="00092710" w:rsidRDefault="00996EDE" w:rsidP="00092710">
      <w:pPr>
        <w:pStyle w:val="Bodytext20"/>
        <w:numPr>
          <w:ilvl w:val="1"/>
          <w:numId w:val="18"/>
        </w:numPr>
        <w:shd w:val="clear" w:color="auto" w:fill="auto"/>
        <w:tabs>
          <w:tab w:val="left" w:pos="1194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Наименование изделий</w:t>
      </w:r>
    </w:p>
    <w:p w14:paraId="7CFE35AA" w14:textId="77777777" w:rsidR="00996EDE" w:rsidRDefault="00996EDE" w:rsidP="000D6B53">
      <w:pPr>
        <w:pStyle w:val="ae"/>
        <w:numPr>
          <w:ilvl w:val="0"/>
          <w:numId w:val="27"/>
        </w:numPr>
      </w:pPr>
      <w:r>
        <w:rPr>
          <w:lang w:bidi="ru-RU"/>
        </w:rPr>
        <w:t>Стеллаж-1</w:t>
      </w:r>
    </w:p>
    <w:p w14:paraId="3F5DA395" w14:textId="77777777" w:rsidR="00996EDE" w:rsidRDefault="00996EDE" w:rsidP="000D6B53">
      <w:pPr>
        <w:pStyle w:val="ae"/>
        <w:numPr>
          <w:ilvl w:val="0"/>
          <w:numId w:val="27"/>
        </w:numPr>
      </w:pPr>
      <w:r>
        <w:rPr>
          <w:lang w:bidi="ru-RU"/>
        </w:rPr>
        <w:t>Стол-1 цеховой</w:t>
      </w:r>
    </w:p>
    <w:p w14:paraId="06596978" w14:textId="77777777" w:rsidR="00996EDE" w:rsidRDefault="00996EDE" w:rsidP="000D6B53">
      <w:pPr>
        <w:pStyle w:val="ae"/>
        <w:numPr>
          <w:ilvl w:val="0"/>
          <w:numId w:val="27"/>
        </w:numPr>
      </w:pPr>
      <w:r>
        <w:rPr>
          <w:lang w:bidi="ru-RU"/>
        </w:rPr>
        <w:t xml:space="preserve">Стол-2 </w:t>
      </w:r>
      <w:proofErr w:type="spellStart"/>
      <w:r>
        <w:rPr>
          <w:lang w:bidi="ru-RU"/>
        </w:rPr>
        <w:t>европаллета</w:t>
      </w:r>
      <w:proofErr w:type="spellEnd"/>
    </w:p>
    <w:p w14:paraId="2F2FC802" w14:textId="267AD37A" w:rsidR="00996EDE" w:rsidRPr="00092710" w:rsidRDefault="00996EDE" w:rsidP="00092710">
      <w:pPr>
        <w:pStyle w:val="Bodytext20"/>
        <w:numPr>
          <w:ilvl w:val="1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Область применения</w:t>
      </w:r>
    </w:p>
    <w:p w14:paraId="5718BD08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производственные, промышленные предприятия,</w:t>
      </w:r>
    </w:p>
    <w:p w14:paraId="6B18C09C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склады, складские и логистические комплексы, распределительные центры.</w:t>
      </w:r>
    </w:p>
    <w:p w14:paraId="2FA1FF4F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автомобилестроение, машиностроение, приборостроение, металлообработка, производство металлоконструкций, аэрокосмическая отрасль, производство электроники, химическая промышленность, опасные производства.</w:t>
      </w:r>
    </w:p>
    <w:p w14:paraId="74CC3D0F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электронная коммерция, ритейл, фармацевтика, одежда.</w:t>
      </w:r>
    </w:p>
    <w:p w14:paraId="5A4F4D9A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пищевое производство, производство напитков.</w:t>
      </w:r>
    </w:p>
    <w:p w14:paraId="2F60EF2D" w14:textId="77777777" w:rsidR="00996EDE" w:rsidRDefault="00996EDE" w:rsidP="000D6B53">
      <w:pPr>
        <w:pStyle w:val="ae"/>
        <w:numPr>
          <w:ilvl w:val="0"/>
          <w:numId w:val="28"/>
        </w:numPr>
      </w:pPr>
      <w:r>
        <w:rPr>
          <w:lang w:bidi="ru-RU"/>
        </w:rPr>
        <w:t>другие отрасли.</w:t>
      </w:r>
    </w:p>
    <w:p w14:paraId="34C47035" w14:textId="77777777" w:rsidR="00996EDE" w:rsidRDefault="00996EDE" w:rsidP="004664A9">
      <w:pPr>
        <w:pStyle w:val="3"/>
        <w:numPr>
          <w:ilvl w:val="0"/>
          <w:numId w:val="18"/>
        </w:numPr>
        <w:rPr>
          <w:lang w:bidi="ru-RU"/>
        </w:rPr>
      </w:pPr>
      <w:bookmarkStart w:id="9" w:name="bookmark1"/>
      <w:bookmarkStart w:id="10" w:name="_Toc71881531"/>
      <w:r>
        <w:rPr>
          <w:lang w:bidi="ru-RU"/>
        </w:rPr>
        <w:t>Информация по Стеллаж-1</w:t>
      </w:r>
      <w:bookmarkEnd w:id="9"/>
      <w:bookmarkEnd w:id="10"/>
    </w:p>
    <w:p w14:paraId="6F117971" w14:textId="77777777" w:rsidR="00996EDE" w:rsidRPr="00092710" w:rsidRDefault="00996EDE" w:rsidP="00092710">
      <w:pPr>
        <w:pStyle w:val="Bodytext20"/>
        <w:numPr>
          <w:ilvl w:val="1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Требования назначения</w:t>
      </w:r>
    </w:p>
    <w:p w14:paraId="0C6CDC3D" w14:textId="63376769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Стеллаж-1 должен обеспечивать хранение ТМЦ, свою транспортировку, погрузку-выгрузку при помощи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600, выполнение складских операций по методу </w:t>
      </w:r>
      <w:r w:rsidR="00F10354">
        <w:rPr>
          <w:rFonts w:ascii="ГОСТ тип А" w:hAnsi="ГОСТ тип А"/>
          <w:i/>
          <w:color w:val="000000"/>
          <w:sz w:val="28"/>
          <w:szCs w:val="20"/>
          <w:lang w:val="en-US" w:bidi="ru-RU"/>
        </w:rPr>
        <w:t>Goods</w:t>
      </w:r>
      <w:r w:rsidR="00F10354" w:rsidRPr="00F10354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</w:t>
      </w:r>
      <w:r w:rsidR="00F10354">
        <w:rPr>
          <w:rFonts w:ascii="ГОСТ тип А" w:hAnsi="ГОСТ тип А"/>
          <w:i/>
          <w:color w:val="000000"/>
          <w:sz w:val="28"/>
          <w:szCs w:val="20"/>
          <w:lang w:val="en-US" w:bidi="ru-RU"/>
        </w:rPr>
        <w:t>of</w:t>
      </w:r>
      <w:r w:rsidR="00F10354" w:rsidRPr="00F10354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</w:t>
      </w:r>
      <w:r w:rsidR="00F10354">
        <w:rPr>
          <w:rFonts w:ascii="ГОСТ тип А" w:hAnsi="ГОСТ тип А"/>
          <w:i/>
          <w:color w:val="000000"/>
          <w:sz w:val="28"/>
          <w:szCs w:val="20"/>
          <w:lang w:val="en-US" w:bidi="ru-RU"/>
        </w:rPr>
        <w:t>person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: подбор, комплектование, размещение на хранения, пополнение, возврат; Стеллаж - 1 является частью Роботизированной Системы Хранения и Комплектования.</w:t>
      </w:r>
    </w:p>
    <w:p w14:paraId="4749D11F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Базовое исполнение Стеллаж-1 должно обеспечивать хранение различных типов материалов, с возможностью изменения/модификации конструкции под ТМЦ Заказчика.</w:t>
      </w:r>
    </w:p>
    <w:p w14:paraId="5270A3B5" w14:textId="77777777" w:rsidR="005A6DF1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 Стеллажа-1</w:t>
      </w:r>
    </w:p>
    <w:p w14:paraId="1E36FF63" w14:textId="77777777" w:rsidR="005A6DF1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 Стеллажа-1 определяются и согласовываются в ходе ОКР на этапе эскизно-технического проекта.</w:t>
      </w:r>
    </w:p>
    <w:p w14:paraId="2FA17AE9" w14:textId="5D9EA2C8" w:rsidR="005A6DF1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Габаритные размеры выбираются исходя из размеров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600, обеспечения стабильной и устойчивой транспортировки, подъема-выгрузки, размеров тары.</w:t>
      </w:r>
    </w:p>
    <w:p w14:paraId="766D7BFF" w14:textId="5A06C9C1" w:rsidR="005A6DF1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Габаритные размеры стеллажа-1 должны обеспечивать 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lastRenderedPageBreak/>
        <w:t xml:space="preserve">проезд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под стеллажом, разворот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на месте.</w:t>
      </w:r>
    </w:p>
    <w:p w14:paraId="619F96A4" w14:textId="2EB60491" w:rsidR="005A6DF1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Высота стеллажа должна обеспечивать удобство работы Комплектовщика. Максимальная высота Стеллажа для задач КР8 не должна превышать 2200 мм от</w:t>
      </w:r>
      <w:r w:rsid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пола.</w:t>
      </w:r>
    </w:p>
    <w:p w14:paraId="410E4797" w14:textId="7B400227" w:rsidR="00996EDE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Размеры Стеллажа должны обеспечивать эффективное использование площади полок, компактное и плотное расположение используемой тары/ ТМЦ, эффективное использование площади склада.</w:t>
      </w:r>
    </w:p>
    <w:p w14:paraId="5BDD36DB" w14:textId="0D32761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Стеллаж-1 должен обеспечивать стабильное положение с несбалансированной нагрузкой на полках при передвижении на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600.</w:t>
      </w:r>
    </w:p>
    <w:p w14:paraId="508E68F1" w14:textId="56AAD4EC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Максимально допустимая нагрузка на Стеллаж-1 должна быть не более 550 кг (максимальная заданная полезная нагрузка на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минус вес Стеллажа).</w:t>
      </w:r>
    </w:p>
    <w:p w14:paraId="025CC949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Максимально допустимая распределенная нагрузка на полку стеллажа должна быть не менее 200 кг. При неравномерных нагрузках на стеллаж, при динамических воздействиях допустимая нагрузка на стеллаж-1 должна быть не менее 170 кг.</w:t>
      </w:r>
    </w:p>
    <w:p w14:paraId="3CA29FEE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Минимальное и максимальное количество полок для стеллажа - </w:t>
      </w:r>
      <w:proofErr w:type="gram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3..</w:t>
      </w:r>
      <w:proofErr w:type="gram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 шт.</w:t>
      </w:r>
    </w:p>
    <w:p w14:paraId="45DE3FF6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Отверстия в стойке стеллажа для крепления полок должны быть сделаны с шагом не менее 25 и не более 35 мм с целью регулирования расположения полок по высоте.</w:t>
      </w:r>
    </w:p>
    <w:p w14:paraId="7A488A51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Стеллаж-1 должен обеспечивать установку разных по размерам лотков, другой тары для хранения/перемещения ТМЦ.</w:t>
      </w:r>
    </w:p>
    <w:p w14:paraId="4BEF5058" w14:textId="77777777" w:rsidR="00996EDE" w:rsidRDefault="00996EDE" w:rsidP="00996EDE">
      <w:pPr>
        <w:pStyle w:val="Bodytext20"/>
        <w:shd w:val="clear" w:color="auto" w:fill="auto"/>
        <w:ind w:firstLine="760"/>
      </w:pPr>
      <w:r>
        <w:rPr>
          <w:color w:val="000000"/>
          <w:lang w:bidi="ru-RU"/>
        </w:rPr>
        <w:t>Максимальные габариты тары:</w:t>
      </w:r>
    </w:p>
    <w:p w14:paraId="36EA10D1" w14:textId="77777777" w:rsidR="00996EDE" w:rsidRDefault="00996EDE" w:rsidP="00996EDE">
      <w:pPr>
        <w:pStyle w:val="Bodytext20"/>
        <w:shd w:val="clear" w:color="auto" w:fill="auto"/>
        <w:ind w:firstLine="760"/>
      </w:pPr>
      <w:r>
        <w:rPr>
          <w:color w:val="000000"/>
          <w:lang w:bidi="ru-RU"/>
        </w:rPr>
        <w:t>Контейнер тип 1: 400x600x425 мм (</w:t>
      </w:r>
      <w:proofErr w:type="spellStart"/>
      <w:r>
        <w:rPr>
          <w:color w:val="000000"/>
          <w:lang w:bidi="ru-RU"/>
        </w:rPr>
        <w:t>ШхДхВ</w:t>
      </w:r>
      <w:proofErr w:type="spellEnd"/>
      <w:r>
        <w:rPr>
          <w:color w:val="000000"/>
          <w:lang w:bidi="ru-RU"/>
        </w:rPr>
        <w:t>), высота может варьироваться.</w:t>
      </w:r>
    </w:p>
    <w:p w14:paraId="4C93FB64" w14:textId="77777777" w:rsidR="00996EDE" w:rsidRDefault="00996EDE" w:rsidP="00996EDE">
      <w:pPr>
        <w:pStyle w:val="Bodytext20"/>
        <w:shd w:val="clear" w:color="auto" w:fill="auto"/>
        <w:ind w:firstLine="760"/>
      </w:pPr>
      <w:r>
        <w:rPr>
          <w:color w:val="000000"/>
          <w:lang w:bidi="ru-RU"/>
        </w:rPr>
        <w:t xml:space="preserve">Максимальный вес 1 единицы тары (загруженной), 1 </w:t>
      </w:r>
      <w:proofErr w:type="gramStart"/>
      <w:r>
        <w:rPr>
          <w:color w:val="000000"/>
          <w:lang w:bidi="ru-RU"/>
        </w:rPr>
        <w:t>ТМЦ</w:t>
      </w:r>
      <w:proofErr w:type="gramEnd"/>
      <w:r>
        <w:rPr>
          <w:color w:val="000000"/>
          <w:lang w:bidi="ru-RU"/>
        </w:rPr>
        <w:t xml:space="preserve"> размещаемой на хранение не должен превышать 20 кг. 2.2.12 Тара и Стеллаж-1 должны обеспечить нанесение штрих</w:t>
      </w:r>
      <w:r>
        <w:rPr>
          <w:color w:val="000000"/>
          <w:lang w:bidi="ru-RU"/>
        </w:rPr>
        <w:softHyphen/>
        <w:t>кода на свои поверхности с возможностью считывания штрих-кода Комплектовщиком при помощи сканера.</w:t>
      </w:r>
    </w:p>
    <w:p w14:paraId="64200085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Стеллаж-1 должен изготавливаться из оцинкованной стали и чёрной стали с покрытием из порошковой краски;</w:t>
      </w:r>
    </w:p>
    <w:p w14:paraId="3AC0DC50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Масса стеллажа-1 с 6 полками должна быть не более 70 кг.</w:t>
      </w:r>
    </w:p>
    <w:p w14:paraId="13D0B56B" w14:textId="77777777" w:rsidR="00996EDE" w:rsidRDefault="00996EDE" w:rsidP="004664A9">
      <w:pPr>
        <w:pStyle w:val="3"/>
        <w:numPr>
          <w:ilvl w:val="0"/>
          <w:numId w:val="18"/>
        </w:numPr>
        <w:rPr>
          <w:lang w:bidi="ru-RU"/>
        </w:rPr>
      </w:pPr>
      <w:bookmarkStart w:id="11" w:name="bookmark2"/>
      <w:bookmarkStart w:id="12" w:name="_Toc71881532"/>
      <w:r w:rsidRPr="005A6DF1">
        <w:rPr>
          <w:lang w:bidi="ru-RU"/>
        </w:rPr>
        <w:t>Информация по Стол-1 цеховой</w:t>
      </w:r>
      <w:bookmarkEnd w:id="11"/>
      <w:bookmarkEnd w:id="12"/>
    </w:p>
    <w:p w14:paraId="48CC80DE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73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Требования назначения</w:t>
      </w:r>
    </w:p>
    <w:p w14:paraId="6878AAEC" w14:textId="11645029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Стол-1 предназначен для транспортировки, погрузки-выгрузки негабаритных ТМЦ при помощи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. ТМЦ располагаются в таре Заказчика или без тары, непосредственно на загрузочной поверхности стола, при обеспечении АСПСЛ прослеживаемости.</w:t>
      </w:r>
    </w:p>
    <w:p w14:paraId="78421D9C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 Стола-1</w:t>
      </w:r>
    </w:p>
    <w:p w14:paraId="1B76EFDF" w14:textId="0DC72AF1" w:rsidR="00996EDE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Габаритные размеры Стола-1 определяются и согласовываются в ходе ОКР на этапе эскизно-технического проекта. Ширина стола определяется размерами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600, Длина Стола в первом итерации равняется Ширине. Высота стола при исполнении с двумя уровнями выбирается из удобства работы персонала, предварительно 800 мм. При исполнении с одним уровнем - из высоты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600.</w:t>
      </w:r>
    </w:p>
    <w:p w14:paraId="3CDCFDC7" w14:textId="6D3A3950" w:rsidR="00996EDE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lastRenderedPageBreak/>
        <w:t xml:space="preserve">Габаритные размеры Стола-1 должны обеспечивать проезд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под столом.</w:t>
      </w:r>
    </w:p>
    <w:p w14:paraId="050084E0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Максимальная неравномерно распределенная нагрузка на стол-1 должна быть не менее 250 кг.</w:t>
      </w:r>
    </w:p>
    <w:p w14:paraId="7FF64715" w14:textId="77777777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Масса Стола-1 должна быть не более 20 кг.</w:t>
      </w:r>
    </w:p>
    <w:p w14:paraId="0BA7C994" w14:textId="77777777" w:rsidR="00092710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в ходе ОКР разработать два исполнения Стола-1: двухуровневый, с двумя полками/поверхностями для расположения ТМЦ, верхний уровень должен располагаться на эргономичной высоте от уровня поля для ручной загрузки и выгрузки операторами и возможностью регулировать высоту; одноуровневый.</w:t>
      </w:r>
    </w:p>
    <w:p w14:paraId="38B82E62" w14:textId="4C7A51FA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Стол-1 должен транспортировать неравномерно распределенную по поверхности нагрузку, обеспечивать установку и транспортировку разных по размерам лотков, другой тары с ТМЦ и без ТМЦ.</w:t>
      </w:r>
    </w:p>
    <w:p w14:paraId="0CD846C9" w14:textId="77777777" w:rsidR="00996EDE" w:rsidRDefault="00996EDE" w:rsidP="004664A9">
      <w:pPr>
        <w:pStyle w:val="3"/>
        <w:numPr>
          <w:ilvl w:val="0"/>
          <w:numId w:val="18"/>
        </w:numPr>
        <w:rPr>
          <w:lang w:bidi="ru-RU"/>
        </w:rPr>
      </w:pPr>
      <w:bookmarkStart w:id="13" w:name="bookmark3"/>
      <w:bookmarkStart w:id="14" w:name="_Toc71881533"/>
      <w:r w:rsidRPr="005A6DF1">
        <w:rPr>
          <w:lang w:bidi="ru-RU"/>
        </w:rPr>
        <w:t>Информация по Стол-2</w:t>
      </w:r>
      <w:bookmarkEnd w:id="13"/>
      <w:bookmarkEnd w:id="14"/>
    </w:p>
    <w:p w14:paraId="5F6BB835" w14:textId="77777777" w:rsidR="004664A9" w:rsidRPr="00092710" w:rsidRDefault="00996EDE" w:rsidP="004664A9">
      <w:pPr>
        <w:pStyle w:val="Bodytext20"/>
        <w:numPr>
          <w:ilvl w:val="1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Требования назначения</w:t>
      </w:r>
    </w:p>
    <w:p w14:paraId="3A62651A" w14:textId="6F1FE5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Стол-2 предназначен для транспортировки, погрузки-выгрузки при помощи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 ТМЦ расположенных на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европаллете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.</w:t>
      </w:r>
    </w:p>
    <w:p w14:paraId="412327C4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 Стола-2</w:t>
      </w:r>
    </w:p>
    <w:p w14:paraId="360C1AA5" w14:textId="77777777" w:rsidR="004664A9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 Стола-2 уточняются и согласовываются в ходе ОКР на этапе эскизно-технического проекта.</w:t>
      </w:r>
    </w:p>
    <w:p w14:paraId="2E2B41C3" w14:textId="2C6D0BB7" w:rsidR="004664A9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Габаритные размеры: 1250x850 мм (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ДхШ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), исходя из размеров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европаллеты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. Высота определяется высотой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600.</w:t>
      </w:r>
    </w:p>
    <w:p w14:paraId="105339E1" w14:textId="26B36C36" w:rsidR="004664A9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Габаритные размеры Стола-2 должны обеспечивать проезд и разворот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под столом (или размеры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должны это обеспечивать при заданных размерах стола).</w:t>
      </w:r>
    </w:p>
    <w:p w14:paraId="098FDE9E" w14:textId="77777777" w:rsidR="004664A9" w:rsidRPr="00092710" w:rsidRDefault="00996EDE" w:rsidP="00092710">
      <w:pPr>
        <w:pStyle w:val="Bodytext20"/>
        <w:numPr>
          <w:ilvl w:val="3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Стол-2 должен обеспечивать установку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европаллеты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1200x800x144 мм, и использование другой тары в пределах габарита стола для перемещения ТМЦ.</w:t>
      </w:r>
    </w:p>
    <w:p w14:paraId="41C6A399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Грузоподъемность стола должна быть не менее 600 кг.</w:t>
      </w:r>
    </w:p>
    <w:p w14:paraId="161D8614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Максимальная неравномерно распределенная нагрузка на стол-2 должна быть не менее 500 кг.</w:t>
      </w:r>
    </w:p>
    <w:p w14:paraId="26EEC79C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Стол-2 должен транспортировать неравномерно распределенную по поверхности нагрузку, обеспечивать установку и транспортировку разных по размерам лотков, другой тары с ТМЦ и без ТМЦ.</w:t>
      </w:r>
    </w:p>
    <w:p w14:paraId="58B60592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Масса Стола-2 должна быть не более 20 кг.</w:t>
      </w:r>
    </w:p>
    <w:p w14:paraId="10DA595E" w14:textId="77777777" w:rsidR="004664A9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Конструкция стола-2 должна предусматривать элементы для позиционирования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европаллеты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.</w:t>
      </w:r>
    </w:p>
    <w:p w14:paraId="0597CF9A" w14:textId="1F5EBF37" w:rsidR="00996EDE" w:rsidRPr="00092710" w:rsidRDefault="00996EDE" w:rsidP="004664A9">
      <w:pPr>
        <w:pStyle w:val="Bodytext20"/>
        <w:numPr>
          <w:ilvl w:val="2"/>
          <w:numId w:val="18"/>
        </w:numPr>
        <w:shd w:val="clear" w:color="auto" w:fill="auto"/>
        <w:tabs>
          <w:tab w:val="left" w:pos="116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Стол-2 должен быть изготовлен из черной или оцинкованной стали.</w:t>
      </w:r>
    </w:p>
    <w:p w14:paraId="2C03F507" w14:textId="77777777" w:rsidR="00996EDE" w:rsidRDefault="00996EDE" w:rsidP="004664A9">
      <w:pPr>
        <w:pStyle w:val="3"/>
        <w:numPr>
          <w:ilvl w:val="0"/>
          <w:numId w:val="18"/>
        </w:numPr>
        <w:rPr>
          <w:lang w:bidi="ru-RU"/>
        </w:rPr>
      </w:pPr>
      <w:bookmarkStart w:id="15" w:name="bookmark4"/>
      <w:bookmarkStart w:id="16" w:name="_Toc71881534"/>
      <w:r w:rsidRPr="004664A9">
        <w:rPr>
          <w:lang w:bidi="ru-RU"/>
        </w:rPr>
        <w:t>Общие требования на вспомогательное оборудование</w:t>
      </w:r>
      <w:bookmarkEnd w:id="15"/>
      <w:bookmarkEnd w:id="16"/>
    </w:p>
    <w:p w14:paraId="5A448A60" w14:textId="77777777" w:rsidR="004664A9" w:rsidRPr="00092710" w:rsidRDefault="00996EDE" w:rsidP="004664A9">
      <w:pPr>
        <w:pStyle w:val="Bodytext20"/>
        <w:numPr>
          <w:ilvl w:val="1"/>
          <w:numId w:val="18"/>
        </w:numPr>
        <w:shd w:val="clear" w:color="auto" w:fill="auto"/>
        <w:tabs>
          <w:tab w:val="left" w:pos="1157"/>
        </w:tabs>
        <w:spacing w:line="312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Конструктивные требования</w:t>
      </w:r>
    </w:p>
    <w:p w14:paraId="175C89DB" w14:textId="49AB587F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Расстояние от пола до нижней поверхности столов, которая контактирует с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 определяется высотой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и подъемной платформой.</w:t>
      </w:r>
    </w:p>
    <w:p w14:paraId="0619AF4F" w14:textId="322E4C2A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Конструкция макетных и опытных образцов Стеллаж-1, Стол-1,2, для совместных испытаний с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600, должна предусматривать 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lastRenderedPageBreak/>
        <w:t>возможность регулировать расстояние от пола до основания стеллажа (расстояние от пола до нижней поверхности стеллажа). В готовом изделии не должно быть возможности и необходимости в регулировании.</w:t>
      </w:r>
    </w:p>
    <w:p w14:paraId="09440FA6" w14:textId="776CDD97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Конструкция вспомогательного оборудования должна обеспечивать нанесение самоклеящегося штрих-кода на нижнюю поверхность стола для считывания камерой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, и препятствовать стиранию штрих-кода.</w:t>
      </w:r>
    </w:p>
    <w:p w14:paraId="2718C718" w14:textId="3A80B8AF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Вспомогательное оборудование должно обеспечивать подъезд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600, подъем и передвижение посредством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600.</w:t>
      </w:r>
    </w:p>
    <w:p w14:paraId="43FEE8AD" w14:textId="053CA559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вспомогательное оборудование должно обеспечивать установку тары, ТМЦ на свою поверхность и не должны допускать падения, смещения груза при движении, резком торможении остановке (Требование проверяется в ходе испытаний, так как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не должен допускать резких остановок, должен плавно транспортировать груз, без смещения ТМЦ).</w:t>
      </w:r>
    </w:p>
    <w:p w14:paraId="2583B09D" w14:textId="77777777" w:rsidR="004664A9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Опорные стойки вспомогательного оборудования не должны изнашивать покрытие пола/пол среды эксплуатации.</w:t>
      </w:r>
    </w:p>
    <w:p w14:paraId="1BEA2B6F" w14:textId="48D0C474" w:rsidR="00996EDE" w:rsidRPr="00092710" w:rsidRDefault="00996EDE" w:rsidP="00092710">
      <w:pPr>
        <w:pStyle w:val="Bodytext20"/>
        <w:numPr>
          <w:ilvl w:val="2"/>
          <w:numId w:val="18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вспомогательное оборудование должно иметь конструктивные элементы позиционирования и фиксации относительно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AMR600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.</w:t>
      </w:r>
    </w:p>
    <w:p w14:paraId="7EAC8041" w14:textId="7A53E485" w:rsidR="00092710" w:rsidRDefault="00092710">
      <w:pPr>
        <w:jc w:val="left"/>
        <w:rPr>
          <w:rFonts w:ascii="Times New Roman" w:hAnsi="Times New Roman"/>
          <w:i w:val="0"/>
          <w:color w:val="000000"/>
          <w:sz w:val="22"/>
          <w:szCs w:val="22"/>
          <w:lang w:bidi="ru-RU"/>
        </w:rPr>
      </w:pPr>
      <w:r>
        <w:rPr>
          <w:rFonts w:ascii="Times New Roman" w:hAnsi="Times New Roman"/>
          <w:i w:val="0"/>
          <w:color w:val="000000"/>
          <w:sz w:val="22"/>
          <w:szCs w:val="22"/>
          <w:lang w:bidi="ru-RU"/>
        </w:rPr>
        <w:br w:type="page"/>
      </w:r>
    </w:p>
    <w:p w14:paraId="77A03AFE" w14:textId="77777777" w:rsidR="00280264" w:rsidRDefault="00280264" w:rsidP="004664A9">
      <w:pPr>
        <w:pStyle w:val="2"/>
      </w:pPr>
      <w:bookmarkStart w:id="17" w:name="bookmark5"/>
      <w:bookmarkStart w:id="18" w:name="_Toc71881535"/>
      <w:r>
        <w:rPr>
          <w:lang w:bidi="ru-RU"/>
        </w:rPr>
        <w:lastRenderedPageBreak/>
        <w:t>ТЕХНИЧЕСКИЕ ТРЕБОВАНИЯ</w:t>
      </w:r>
      <w:bookmarkEnd w:id="17"/>
      <w:bookmarkEnd w:id="18"/>
    </w:p>
    <w:p w14:paraId="590422D9" w14:textId="5D8B3AE0" w:rsidR="00280264" w:rsidRDefault="00280264" w:rsidP="00280264">
      <w:pPr>
        <w:pStyle w:val="Bodytext50"/>
        <w:shd w:val="clear" w:color="auto" w:fill="auto"/>
        <w:spacing w:before="0" w:after="0" w:line="240" w:lineRule="exact"/>
        <w:ind w:right="20"/>
      </w:pPr>
      <w:r>
        <w:rPr>
          <w:color w:val="000000"/>
          <w:sz w:val="24"/>
          <w:szCs w:val="24"/>
          <w:lang w:bidi="ru-RU"/>
        </w:rPr>
        <w:t>Для разработки концептов (концепту</w:t>
      </w:r>
      <w:r w:rsidR="00251154">
        <w:rPr>
          <w:color w:val="000000"/>
          <w:sz w:val="24"/>
          <w:szCs w:val="24"/>
          <w:lang w:bidi="ru-RU"/>
        </w:rPr>
        <w:t>а</w:t>
      </w:r>
      <w:r>
        <w:rPr>
          <w:color w:val="000000"/>
          <w:sz w:val="24"/>
          <w:szCs w:val="24"/>
          <w:lang w:bidi="ru-RU"/>
        </w:rPr>
        <w:t>льных моделей) автономного мобильного</w:t>
      </w:r>
    </w:p>
    <w:p w14:paraId="20B128EC" w14:textId="3F4F64EB" w:rsidR="00280264" w:rsidRDefault="00280264" w:rsidP="004664A9">
      <w:pPr>
        <w:pStyle w:val="3"/>
        <w:numPr>
          <w:ilvl w:val="0"/>
          <w:numId w:val="19"/>
        </w:numPr>
        <w:rPr>
          <w:lang w:bidi="ru-RU"/>
        </w:rPr>
      </w:pPr>
      <w:bookmarkStart w:id="19" w:name="_Toc71881536"/>
      <w:r w:rsidRPr="00513098">
        <w:rPr>
          <w:lang w:bidi="ru-RU"/>
        </w:rPr>
        <w:t>Данные по изделию</w:t>
      </w:r>
      <w:bookmarkEnd w:id="19"/>
    </w:p>
    <w:p w14:paraId="4D2DAC3D" w14:textId="16BAB937" w:rsidR="00513098" w:rsidRPr="00092710" w:rsidRDefault="00513098" w:rsidP="00F10354">
      <w:pPr>
        <w:pStyle w:val="Bodytext20"/>
        <w:numPr>
          <w:ilvl w:val="1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Автономный мобильный (промышленный) робот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(далее</w:t>
      </w:r>
      <w:r w:rsidR="00251154" w:rsidRPr="00251154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600, Изделие). Предназначен для выполнения задач внутренней логистики, обслуживания оборудования;</w:t>
      </w:r>
    </w:p>
    <w:p w14:paraId="40595AB0" w14:textId="5D9E8CDC" w:rsidR="00225616" w:rsidRPr="00092710" w:rsidRDefault="00280264" w:rsidP="00F10354">
      <w:pPr>
        <w:pStyle w:val="Bodytext20"/>
        <w:numPr>
          <w:ilvl w:val="1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Области </w:t>
      </w:r>
      <w:proofErr w:type="spellStart"/>
      <w:proofErr w:type="gram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применения</w:t>
      </w:r>
      <w:r w:rsidR="00513098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: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производственные</w:t>
      </w:r>
      <w:proofErr w:type="spellEnd"/>
      <w:proofErr w:type="gram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, промышленные предприятия;</w:t>
      </w:r>
    </w:p>
    <w:p w14:paraId="1CC64119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склады, складские и логистические комплексы, распределительные центры;</w:t>
      </w:r>
    </w:p>
    <w:p w14:paraId="7B3F84A5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автомобилестроение, машиностроение, приборостроение, металлообработка; производство металлоконструкций, аэрокосмическая отрасль, производство электроники, бытовой техники, химическая промышленность, опасные производства;</w:t>
      </w:r>
    </w:p>
    <w:p w14:paraId="1DC430FB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электронная коммерция, ритейл, фармацевтика, одежда;</w:t>
      </w:r>
    </w:p>
    <w:p w14:paraId="2394ED7C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товары массового потребления;</w:t>
      </w:r>
    </w:p>
    <w:p w14:paraId="7C4FBF7E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пищевое производство, производство напитков;</w:t>
      </w:r>
    </w:p>
    <w:p w14:paraId="244E03E9" w14:textId="67ECA3AB" w:rsidR="00280264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другие отрасли;</w:t>
      </w:r>
    </w:p>
    <w:p w14:paraId="2EAA271A" w14:textId="77777777" w:rsidR="00225616" w:rsidRPr="00225616" w:rsidRDefault="00280264" w:rsidP="00F10354">
      <w:pPr>
        <w:pStyle w:val="3"/>
        <w:numPr>
          <w:ilvl w:val="0"/>
          <w:numId w:val="19"/>
        </w:numPr>
        <w:rPr>
          <w:rFonts w:ascii="Times New Roman" w:hAnsi="Times New Roman"/>
          <w:i w:val="0"/>
          <w:color w:val="000000"/>
          <w:sz w:val="22"/>
          <w:szCs w:val="22"/>
          <w:lang w:bidi="ru-RU"/>
        </w:rPr>
      </w:pPr>
      <w:bookmarkStart w:id="20" w:name="_Toc71881537"/>
      <w:r w:rsidRPr="00280264">
        <w:rPr>
          <w:lang w:bidi="ru-RU"/>
        </w:rPr>
        <w:t>Технические требования</w:t>
      </w:r>
      <w:bookmarkEnd w:id="20"/>
    </w:p>
    <w:p w14:paraId="250DFEC1" w14:textId="4B0BA182" w:rsidR="00513098" w:rsidRDefault="00280264" w:rsidP="00225616">
      <w:pPr>
        <w:rPr>
          <w:lang w:bidi="ru-RU"/>
        </w:rPr>
      </w:pPr>
      <w:r w:rsidRPr="00513098">
        <w:rPr>
          <w:lang w:bidi="ru-RU"/>
        </w:rPr>
        <w:t xml:space="preserve">Технические требования к </w:t>
      </w:r>
      <w:r w:rsidR="005A0F1F">
        <w:rPr>
          <w:lang w:bidi="ru-RU"/>
        </w:rPr>
        <w:t>AMR</w:t>
      </w:r>
      <w:r w:rsidRPr="00513098">
        <w:rPr>
          <w:lang w:bidi="ru-RU"/>
        </w:rPr>
        <w:t>600 разработаны с учетом положений следующих документов:</w:t>
      </w:r>
    </w:p>
    <w:p w14:paraId="3A5D29CD" w14:textId="77777777" w:rsidR="00225616" w:rsidRPr="00877655" w:rsidRDefault="00280264" w:rsidP="00F10354">
      <w:pPr>
        <w:pStyle w:val="a8"/>
        <w:numPr>
          <w:ilvl w:val="1"/>
          <w:numId w:val="19"/>
        </w:numPr>
        <w:jc w:val="left"/>
        <w:rPr>
          <w:lang w:bidi="ru-RU"/>
        </w:rPr>
      </w:pPr>
      <w:r w:rsidRPr="00877655">
        <w:rPr>
          <w:lang w:bidi="ru-RU"/>
        </w:rPr>
        <w:t>Состав Изделия</w:t>
      </w:r>
    </w:p>
    <w:p w14:paraId="08430629" w14:textId="62AA1083" w:rsidR="00225616" w:rsidRDefault="00280264" w:rsidP="00225616">
      <w:pPr>
        <w:rPr>
          <w:lang w:bidi="ru-RU"/>
        </w:rPr>
      </w:pPr>
      <w:r w:rsidRPr="005A6DF1">
        <w:rPr>
          <w:lang w:bidi="ru-RU"/>
        </w:rPr>
        <w:t xml:space="preserve">В состав </w:t>
      </w:r>
      <w:r w:rsidR="005A0F1F">
        <w:rPr>
          <w:lang w:bidi="ru-RU"/>
        </w:rPr>
        <w:t>AMR</w:t>
      </w:r>
      <w:r w:rsidRPr="005A6DF1">
        <w:rPr>
          <w:lang w:bidi="ru-RU"/>
        </w:rPr>
        <w:t>600 должны входить:</w:t>
      </w:r>
    </w:p>
    <w:p w14:paraId="20F13A0E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Мобильная платформа; корпус, несущая рама</w:t>
      </w:r>
    </w:p>
    <w:p w14:paraId="63EBA490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Ходовой узел, шасси;</w:t>
      </w:r>
    </w:p>
    <w:p w14:paraId="5B2ACF04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Подъёмная платформа с устройством подъема;</w:t>
      </w:r>
    </w:p>
    <w:p w14:paraId="45D599E4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АКБ;</w:t>
      </w:r>
    </w:p>
    <w:p w14:paraId="390E7840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Блок управления, включая процессор (бортовой компьютер</w:t>
      </w:r>
      <w:proofErr w:type="gram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);Панель</w:t>
      </w:r>
      <w:proofErr w:type="gram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управления (бортовая);</w:t>
      </w:r>
    </w:p>
    <w:p w14:paraId="241779D1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Модуль </w:t>
      </w:r>
      <w:proofErr w:type="spellStart"/>
      <w:r w:rsidR="00D24504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WiFi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;</w:t>
      </w:r>
    </w:p>
    <w:p w14:paraId="554057CD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Необходимый набор датчиков, в том числе: датчики навигации, датчики безопасности, инерциальные датчики (акселерометр, гироскоп),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энкодеры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(включая инкрементный), тензодатчик;</w:t>
      </w:r>
    </w:p>
    <w:p w14:paraId="7C114892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Кнопки аварийной остановки (количество определяется согласно </w:t>
      </w:r>
      <w:r w:rsidR="00D24504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ISO</w:t>
      </w: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13849-1-</w:t>
      </w:r>
      <w:r w:rsidR="00D24504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2014);</w:t>
      </w:r>
    </w:p>
    <w:p w14:paraId="20F35D0F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Необходимые разъемы, подключения;</w:t>
      </w:r>
    </w:p>
    <w:p w14:paraId="4083EEB6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Контакты для автоматической зарядки;</w:t>
      </w:r>
    </w:p>
    <w:p w14:paraId="00D64597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Кнопка 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вкл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/</w:t>
      </w:r>
      <w:proofErr w:type="spellStart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выкл</w:t>
      </w:r>
      <w:proofErr w:type="spellEnd"/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;</w:t>
      </w:r>
    </w:p>
    <w:p w14:paraId="130C6851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Программное обеспечение (комплекс программ, прошивок);</w:t>
      </w:r>
    </w:p>
    <w:p w14:paraId="0D75E8A1" w14:textId="77777777" w:rsidR="00225616" w:rsidRPr="00877655" w:rsidRDefault="00280264" w:rsidP="00F10354">
      <w:pPr>
        <w:pStyle w:val="a8"/>
        <w:numPr>
          <w:ilvl w:val="1"/>
          <w:numId w:val="19"/>
        </w:numPr>
        <w:jc w:val="left"/>
        <w:rPr>
          <w:lang w:bidi="ru-RU"/>
        </w:rPr>
      </w:pPr>
      <w:r w:rsidRPr="00225616">
        <w:rPr>
          <w:lang w:bidi="ru-RU"/>
        </w:rPr>
        <w:t>Дополнительно:</w:t>
      </w:r>
    </w:p>
    <w:p w14:paraId="6E1EA36F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Зарядное устройство;</w:t>
      </w:r>
    </w:p>
    <w:p w14:paraId="630E7078" w14:textId="77777777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Станция автоматической зарядки С 8 АМН;</w:t>
      </w:r>
    </w:p>
    <w:p w14:paraId="28E9371E" w14:textId="5AFE4D73" w:rsidR="00225616" w:rsidRPr="00092710" w:rsidRDefault="00280264" w:rsidP="00F10354">
      <w:pPr>
        <w:pStyle w:val="Bodytext20"/>
        <w:numPr>
          <w:ilvl w:val="2"/>
          <w:numId w:val="19"/>
        </w:numPr>
        <w:shd w:val="clear" w:color="auto" w:fill="auto"/>
        <w:spacing w:line="283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Джойстик.</w:t>
      </w:r>
    </w:p>
    <w:p w14:paraId="430192E0" w14:textId="0752C81B" w:rsidR="00280264" w:rsidRPr="00877655" w:rsidRDefault="00280264" w:rsidP="00F10354">
      <w:pPr>
        <w:pStyle w:val="a8"/>
        <w:numPr>
          <w:ilvl w:val="1"/>
          <w:numId w:val="19"/>
        </w:numPr>
        <w:jc w:val="left"/>
        <w:rPr>
          <w:lang w:bidi="ru-RU"/>
        </w:rPr>
      </w:pPr>
      <w:r w:rsidRPr="00877655">
        <w:rPr>
          <w:lang w:bidi="ru-RU"/>
        </w:rPr>
        <w:t>Требования назначения</w:t>
      </w:r>
    </w:p>
    <w:p w14:paraId="1028F6F5" w14:textId="3E93A059" w:rsidR="00280264" w:rsidRPr="00092710" w:rsidRDefault="005A0F1F" w:rsidP="00280264">
      <w:pPr>
        <w:pStyle w:val="Bodytext20"/>
        <w:shd w:val="clear" w:color="auto" w:fill="auto"/>
        <w:spacing w:line="283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предназначено для транспортировки, погрузки-выгрузки:</w:t>
      </w:r>
    </w:p>
    <w:p w14:paraId="31578D33" w14:textId="77777777" w:rsidR="00877655" w:rsidRPr="00D965B2" w:rsidRDefault="00280264" w:rsidP="00877655">
      <w:pPr>
        <w:pStyle w:val="Bodytext20"/>
        <w:numPr>
          <w:ilvl w:val="0"/>
          <w:numId w:val="23"/>
        </w:numPr>
        <w:shd w:val="clear" w:color="auto" w:fill="auto"/>
        <w:tabs>
          <w:tab w:val="left" w:pos="1467"/>
        </w:tabs>
        <w:spacing w:line="283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Стеллажей в роботизированной складской системе КР8;</w:t>
      </w:r>
    </w:p>
    <w:p w14:paraId="0AF63D65" w14:textId="77777777" w:rsidR="00877655" w:rsidRPr="00D965B2" w:rsidRDefault="00280264" w:rsidP="00877655">
      <w:pPr>
        <w:pStyle w:val="Bodytext20"/>
        <w:numPr>
          <w:ilvl w:val="0"/>
          <w:numId w:val="23"/>
        </w:numPr>
        <w:shd w:val="clear" w:color="auto" w:fill="auto"/>
        <w:tabs>
          <w:tab w:val="left" w:pos="1467"/>
        </w:tabs>
        <w:spacing w:line="283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Столов, стеллажей внутри складской зоны, между складской и 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lastRenderedPageBreak/>
        <w:t>производственной зоной, по всей производственной зоне;</w:t>
      </w:r>
    </w:p>
    <w:p w14:paraId="04401DAF" w14:textId="77777777" w:rsidR="00877655" w:rsidRPr="00D965B2" w:rsidRDefault="00280264" w:rsidP="00877655">
      <w:pPr>
        <w:pStyle w:val="Bodytext20"/>
        <w:numPr>
          <w:ilvl w:val="0"/>
          <w:numId w:val="23"/>
        </w:numPr>
        <w:shd w:val="clear" w:color="auto" w:fill="auto"/>
        <w:tabs>
          <w:tab w:val="left" w:pos="1467"/>
        </w:tabs>
        <w:spacing w:line="283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ТМЦ в стеллажах, ТМЦ на столах, ТМЦ в таре, ТМЦ по всей площадке предприятия места эксплуатации), с использованием различного вспомогательного оборудования;</w:t>
      </w:r>
    </w:p>
    <w:p w14:paraId="3A10A9D2" w14:textId="54806803" w:rsidR="00280264" w:rsidRPr="00D965B2" w:rsidRDefault="00280264" w:rsidP="00877655">
      <w:pPr>
        <w:pStyle w:val="Bodytext20"/>
        <w:numPr>
          <w:ilvl w:val="0"/>
          <w:numId w:val="23"/>
        </w:numPr>
        <w:shd w:val="clear" w:color="auto" w:fill="auto"/>
        <w:tabs>
          <w:tab w:val="left" w:pos="1467"/>
        </w:tabs>
        <w:spacing w:line="283" w:lineRule="exact"/>
        <w:jc w:val="both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Крупногабаритных и тяжелых ТМЦ группой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(2,3,4,6) с использованием вспомогательного оборудования, по всей производственной площадке;</w:t>
      </w:r>
    </w:p>
    <w:p w14:paraId="2C4FA5F9" w14:textId="256565F4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должно транспортировать ТМЦ, ТМЦ на паллетах, ТМЦ с использованием различного вспомогательного оборудования, в том числе: Стеллаж-1/1Е8Э, Столы- 1,2,3,4,5.</w:t>
      </w:r>
    </w:p>
    <w:p w14:paraId="069EFC48" w14:textId="34850865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должно обеспечивать безопасную транспортировк</w:t>
      </w:r>
      <w:r w:rsid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е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грузов высотой до 2м. </w:t>
      </w: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 должна обеспечить транспортировку грузов, размеры которых превышают габаритные размеры </w:t>
      </w: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600, при транспортировк</w:t>
      </w:r>
      <w:r w:rsid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е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грузов без использования вспомогательного оборудования (обеспечивается перенастройкой системы безопасности, обнаружения и обхода препятствий, движения).</w:t>
      </w:r>
    </w:p>
    <w:p w14:paraId="1C40F9D3" w14:textId="60375EC1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 должен быть разработан в антистатическом исполнении для обеспечения работы в помещениях с защитой от электростатики, </w:t>
      </w: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должен быть разработан в исполнении, обеспечивающем работу в чистых зонах класса 180 5-9 (ГОСТ ИСО 14644-1- 2017, ГОСТ Р ИСО 14644-5-2, ГОСТ 1ЕС 61340-5-1-2019).</w:t>
      </w:r>
    </w:p>
    <w:p w14:paraId="03BCD8D1" w14:textId="3A35C46B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должен обеспечивать автоматическую и автономную транспортировку грузов внутри помещения в условиях промышленного производства, складов, складских комплексов в динамичной среде.</w:t>
      </w:r>
    </w:p>
    <w:p w14:paraId="7ED67023" w14:textId="5D9EF27F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b/>
          <w:bCs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b/>
          <w:bCs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b/>
          <w:bCs/>
          <w:i/>
          <w:color w:val="000000"/>
          <w:sz w:val="28"/>
          <w:szCs w:val="20"/>
          <w:lang w:bidi="ru-RU"/>
        </w:rPr>
        <w:t>600 должен:</w:t>
      </w:r>
    </w:p>
    <w:p w14:paraId="0398E0FC" w14:textId="1E715025" w:rsidR="00280264" w:rsidRPr="00D965B2" w:rsidRDefault="005A0F1F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600 должен применяться для обслуживания оборудования (установки </w:t>
      </w:r>
      <w:proofErr w:type="spellStart"/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роборуки</w:t>
      </w:r>
      <w:proofErr w:type="spellEnd"/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для создания подсистемы</w:t>
      </w:r>
      <w:r w:rsidR="00092710">
        <w:rPr>
          <w:rFonts w:ascii="ГОСТ тип А" w:hAnsi="ГОСТ тип А"/>
          <w:i/>
          <w:color w:val="000000"/>
          <w:sz w:val="28"/>
          <w:szCs w:val="20"/>
          <w:lang w:bidi="ru-RU"/>
        </w:rPr>
        <w:t>,</w:t>
      </w:r>
      <w:r w:rsidR="00280264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обеспечивающей автоматическую работ станков механической обработки)</w:t>
      </w:r>
    </w:p>
    <w:p w14:paraId="1AFBD72D" w14:textId="651D9E44" w:rsidR="00280264" w:rsidRPr="00D965B2" w:rsidRDefault="00280264" w:rsidP="00280264">
      <w:pPr>
        <w:pStyle w:val="Bodytext20"/>
        <w:shd w:val="clear" w:color="auto" w:fill="auto"/>
        <w:spacing w:line="278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При разработке ТЗ, ЭП, КД (и ПД) необходимо учитывать возможное расширение линейки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и выпуска моделей с другими массогабаритными характеристиками.</w:t>
      </w:r>
    </w:p>
    <w:p w14:paraId="4A7A9298" w14:textId="77777777" w:rsidR="00280264" w:rsidRPr="00D965B2" w:rsidRDefault="00280264" w:rsidP="00280264">
      <w:pPr>
        <w:pStyle w:val="Bodytext20"/>
        <w:shd w:val="clear" w:color="auto" w:fill="auto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Описание /требования к среде эксплуатации</w:t>
      </w:r>
    </w:p>
    <w:p w14:paraId="5B56A25D" w14:textId="03DD3F69" w:rsidR="00280264" w:rsidRDefault="005A0F1F" w:rsidP="00F10354">
      <w:pPr>
        <w:pStyle w:val="a8"/>
        <w:numPr>
          <w:ilvl w:val="1"/>
          <w:numId w:val="19"/>
        </w:numPr>
        <w:jc w:val="left"/>
        <w:rPr>
          <w:lang w:bidi="ru-RU"/>
        </w:rPr>
      </w:pPr>
      <w:r>
        <w:rPr>
          <w:lang w:bidi="ru-RU"/>
        </w:rPr>
        <w:t>AMR</w:t>
      </w:r>
      <w:r w:rsidR="00280264" w:rsidRPr="00877655">
        <w:rPr>
          <w:lang w:bidi="ru-RU"/>
        </w:rPr>
        <w:t xml:space="preserve"> эксплуатируется</w:t>
      </w:r>
    </w:p>
    <w:p w14:paraId="259FBF20" w14:textId="77777777" w:rsidR="00280264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53"/>
        </w:tabs>
        <w:spacing w:line="278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внутри помещения (будущее развитие: рассмотреть возможность эксплуатации и вне помещения, возможность перемещения между цехами).</w:t>
      </w:r>
    </w:p>
    <w:p w14:paraId="0A64D675" w14:textId="77777777" w:rsidR="00877655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74"/>
        </w:tabs>
        <w:spacing w:line="274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в активной, динамичной среде промышленного предприятия, складского комплекса, коммерческого помещения и проч.</w:t>
      </w:r>
    </w:p>
    <w:p w14:paraId="71A1936A" w14:textId="77777777" w:rsidR="00877655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83"/>
        </w:tabs>
        <w:spacing w:line="274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Среда включает: персонал, вилочные погрузчики, </w:t>
      </w:r>
      <w:proofErr w:type="spellStart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электроштабелеры</w:t>
      </w:r>
      <w:proofErr w:type="spellEnd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, другие автономные/автоматически управляемые тележки.</w:t>
      </w:r>
    </w:p>
    <w:p w14:paraId="36AFF440" w14:textId="0EA52A01" w:rsidR="00877655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83"/>
        </w:tabs>
        <w:spacing w:line="274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Помещения могут иметь различные проходы по ширине, длине и высоте,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должен работать в помещениях с различной шириной проходов, различных размеров (</w:t>
      </w:r>
      <w:proofErr w:type="spellStart"/>
      <w:proofErr w:type="gramStart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макс.расстояние</w:t>
      </w:r>
      <w:proofErr w:type="spellEnd"/>
      <w:proofErr w:type="gramEnd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до фиксированной/стационарной инфраструктуры не менее 20..30 метров, </w:t>
      </w:r>
      <w:proofErr w:type="spellStart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макс.расстояние</w:t>
      </w:r>
      <w:proofErr w:type="spellEnd"/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между поддерживающими колоннами здания не менее 20..30 метров)</w:t>
      </w:r>
    </w:p>
    <w:p w14:paraId="739E8B40" w14:textId="5551F004" w:rsidR="00877655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78"/>
        </w:tabs>
        <w:spacing w:line="274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Функционирование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не должно зависеть от уровня освещения, от изменения освещения (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должна работать при любом освещении).</w:t>
      </w:r>
    </w:p>
    <w:p w14:paraId="0FA9DACC" w14:textId="79AF049F" w:rsidR="00280264" w:rsidRPr="00D965B2" w:rsidRDefault="00280264" w:rsidP="00D965B2">
      <w:pPr>
        <w:pStyle w:val="Bodytext20"/>
        <w:numPr>
          <w:ilvl w:val="0"/>
          <w:numId w:val="25"/>
        </w:numPr>
        <w:shd w:val="clear" w:color="auto" w:fill="auto"/>
        <w:tabs>
          <w:tab w:val="left" w:pos="778"/>
        </w:tabs>
        <w:spacing w:line="274" w:lineRule="exact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Предусмотреть исполнение для эксплуатации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в помещении с естественным освещением, совмещенным освещением, с солнечными лучами.</w:t>
      </w:r>
    </w:p>
    <w:p w14:paraId="552219F6" w14:textId="32B10B44" w:rsidR="00877655" w:rsidRDefault="00877655" w:rsidP="00F10354">
      <w:pPr>
        <w:pStyle w:val="3"/>
        <w:numPr>
          <w:ilvl w:val="0"/>
          <w:numId w:val="19"/>
        </w:numPr>
      </w:pPr>
      <w:bookmarkStart w:id="21" w:name="_Toc71881538"/>
      <w:r>
        <w:rPr>
          <w:lang w:bidi="ru-RU"/>
        </w:rPr>
        <w:lastRenderedPageBreak/>
        <w:t>Требования к массогабаритным характеристикам</w:t>
      </w:r>
      <w:bookmarkEnd w:id="21"/>
    </w:p>
    <w:p w14:paraId="023B7B8F" w14:textId="212D4BBF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Габаритные размеры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AMR600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 должны не превышать: 950x700x275 (длина, ширина, высота). Габаритные размеры должны быть определены в ходе разработки концепции (концептуальной модели). Габаритные размеры должны обеспечивать выполнение назначения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AMR600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: безопасную и стабильную транспортировку ТМЦ, вспомогательного оборудования с/без ТМЦ высотой до 2000 мм, столов с </w:t>
      </w:r>
      <w:proofErr w:type="spellStart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европаллетой</w:t>
      </w:r>
      <w:proofErr w:type="spellEnd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, </w:t>
      </w:r>
      <w:proofErr w:type="spellStart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европаллеты</w:t>
      </w:r>
      <w:proofErr w:type="spellEnd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 при помощи специального устройства. Заданным считается только размер </w:t>
      </w:r>
      <w:proofErr w:type="spellStart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европаллеты</w:t>
      </w:r>
      <w:proofErr w:type="spellEnd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 1200x800x144 мм.</w:t>
      </w:r>
    </w:p>
    <w:p w14:paraId="4B7823DF" w14:textId="6ABA54E2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Предварительная масса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600 (в полной комплектации с встраиваемым оборудованием): 180...250 кг. Масса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600 должна быть рассчитана в ходе эскизного проектирования исходя из встроенного оборудования и выполнения требований, задач.</w:t>
      </w:r>
    </w:p>
    <w:p w14:paraId="5B04F508" w14:textId="5FA275E3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Максимальная полезная нагрузка на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600 должна быть не менее 600 кг. Тяговое усилие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600 должно составлять не менее 0,9 </w:t>
      </w:r>
      <w:proofErr w:type="spellStart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кН.</w:t>
      </w:r>
      <w:proofErr w:type="spellEnd"/>
    </w:p>
    <w:p w14:paraId="683917A2" w14:textId="4485E80A" w:rsidR="00280264" w:rsidRPr="00D965B2" w:rsidRDefault="005A0F1F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600 должен быть оснащено подъемным платформой/механизмом для подъема (погрузки-выгрузки) и транспортировки вспомогательного оборудования, стеллажей, столов. Подъемный механизм должен быть с конструктивными элементами механического позиционирования вспомогательного оборудования. Максимальная грузоподъемность подъемной платформы/механизма должна быть не менее 600 кг). Максимальная высота подъема - 60 мм, максимальное время подъема - не более 3 с. Элементы позиционирования прорабатываются и согласовываются в ходе ОКР</w:t>
      </w:r>
    </w:p>
    <w:p w14:paraId="714C98FC" w14:textId="77777777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высота подъема определяется из следующих факторов: транспортный зазор (зазор между крайней точкой АМР и нижней точкой ответного оборудования) 10мм, высота выступающей части замков/захватов, ход полного контакта, 50...60мм отрыва ответного оборудования от поверхности). В цифрах определяется на этапе эскизного проектирования, с учетом уверенной транспортировки грузов, время подъема - не более </w:t>
      </w:r>
      <w:proofErr w:type="gramStart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3..</w:t>
      </w:r>
      <w:proofErr w:type="gramEnd"/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5 с;</w:t>
      </w:r>
    </w:p>
    <w:p w14:paraId="2295F469" w14:textId="77777777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должно быть оборудовано замками/захватами для перевозимого оборудования и его частей, которые не могут передвигаться самостоятельно, должен быть приподнят над полом до 60 мм в вертикальном состоянии и надежно зафиксирован на время транспортирования. Оборудование должно быть оборудовано ответной частью замка/захвата. Замки/захваты должны обеспечивать устойчивость образуемой конструкцией.</w:t>
      </w:r>
    </w:p>
    <w:p w14:paraId="6DCE132B" w14:textId="77777777" w:rsidR="00280264" w:rsidRPr="00D965B2" w:rsidRDefault="00280264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Весь механизм должен быть технологичным в изготовлении.</w:t>
      </w:r>
    </w:p>
    <w:p w14:paraId="15C24D36" w14:textId="109B96CF" w:rsidR="00280264" w:rsidRPr="00D965B2" w:rsidRDefault="005A0F1F" w:rsidP="00D965B2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AMR600</w:t>
      </w:r>
      <w:r w:rsidR="00280264"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 должен измерять вес груза посредством тензодатчика и передавать информацию с данными по весу при необходимости, собирать данные по весу, отправлять сообщение в систему при отклонении веса груза от назначенного.</w:t>
      </w:r>
    </w:p>
    <w:p w14:paraId="5A18DC5E" w14:textId="77777777" w:rsidR="00280264" w:rsidRDefault="00280264" w:rsidP="00F10354">
      <w:pPr>
        <w:pStyle w:val="3"/>
        <w:numPr>
          <w:ilvl w:val="0"/>
          <w:numId w:val="19"/>
        </w:numPr>
      </w:pPr>
      <w:bookmarkStart w:id="22" w:name="_Toc71881539"/>
      <w:r>
        <w:rPr>
          <w:lang w:bidi="ru-RU"/>
        </w:rPr>
        <w:t>Требования к скорости и передвижению</w:t>
      </w:r>
      <w:bookmarkEnd w:id="22"/>
    </w:p>
    <w:p w14:paraId="06CAF47E" w14:textId="5905A3AA" w:rsidR="00280264" w:rsidRPr="00D965B2" w:rsidRDefault="00280264" w:rsidP="00280264">
      <w:pPr>
        <w:pStyle w:val="Bodytext60"/>
        <w:shd w:val="clear" w:color="auto" w:fill="auto"/>
        <w:spacing w:after="0" w:line="278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Номинальная скорость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600 при полной нагрузке должна составлять 1.5 м/с при передвижении по ровному твердому покрытию с неровностями не более 5 мм/м и уклоном до 0.5 град.</w:t>
      </w:r>
    </w:p>
    <w:p w14:paraId="3312404B" w14:textId="53C9E564" w:rsidR="00280264" w:rsidRPr="00D965B2" w:rsidRDefault="00280264" w:rsidP="00280264">
      <w:pPr>
        <w:pStyle w:val="Bodytext60"/>
        <w:shd w:val="clear" w:color="auto" w:fill="auto"/>
        <w:spacing w:after="30" w:line="220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 xml:space="preserve">Максимальная скорость </w:t>
      </w:r>
      <w:r w:rsidR="005A0F1F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600 не более и не менее 2 м/с.</w:t>
      </w:r>
    </w:p>
    <w:p w14:paraId="5E3951C4" w14:textId="4AFC7219" w:rsidR="00280264" w:rsidRPr="00D965B2" w:rsidRDefault="005A0F1F" w:rsidP="00280264">
      <w:pPr>
        <w:pStyle w:val="Bodytext60"/>
        <w:shd w:val="clear" w:color="auto" w:fill="auto"/>
        <w:spacing w:after="0" w:line="274" w:lineRule="exact"/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</w:pPr>
      <w:r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AMR</w:t>
      </w:r>
      <w:r w:rsidR="00280264" w:rsidRPr="00D965B2">
        <w:rPr>
          <w:rFonts w:ascii="ГОСТ тип А" w:hAnsi="ГОСТ тип А"/>
          <w:iCs w:val="0"/>
          <w:color w:val="000000"/>
          <w:sz w:val="28"/>
          <w:szCs w:val="20"/>
          <w:lang w:bidi="ru-RU"/>
        </w:rPr>
        <w:t>600 должно обеспечивать передвижение с полной нагрузкой при максимальном уклоне поверхности перемещения 6%.</w:t>
      </w:r>
    </w:p>
    <w:p w14:paraId="5802A1D8" w14:textId="386E43A5" w:rsidR="00280264" w:rsidRPr="00D965B2" w:rsidRDefault="00280264" w:rsidP="00280264">
      <w:pPr>
        <w:pStyle w:val="Bodytext20"/>
        <w:shd w:val="clear" w:color="auto" w:fill="auto"/>
        <w:spacing w:line="274" w:lineRule="exact"/>
        <w:ind w:firstLine="0"/>
        <w:rPr>
          <w:rFonts w:ascii="ГОСТ тип А" w:hAnsi="ГОСТ тип А"/>
          <w:i/>
          <w:color w:val="000000"/>
          <w:sz w:val="28"/>
          <w:szCs w:val="20"/>
          <w:lang w:bidi="ru-RU"/>
        </w:rPr>
      </w:pP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Точность следования и позиционирования </w:t>
      </w:r>
      <w:r w:rsidR="005A0F1F">
        <w:rPr>
          <w:rFonts w:ascii="ГОСТ тип А" w:hAnsi="ГОСТ тип А"/>
          <w:i/>
          <w:color w:val="000000"/>
          <w:sz w:val="28"/>
          <w:szCs w:val="20"/>
          <w:lang w:bidi="ru-RU"/>
        </w:rPr>
        <w:t>AMR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600 должна составлять не более ±5 мм, ±</w:t>
      </w:r>
      <w:r w:rsidR="00877655"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>1°</w:t>
      </w:r>
      <w:r w:rsidRPr="00D965B2">
        <w:rPr>
          <w:rFonts w:ascii="ГОСТ тип А" w:hAnsi="ГОСТ тип А"/>
          <w:i/>
          <w:color w:val="000000"/>
          <w:sz w:val="28"/>
          <w:szCs w:val="20"/>
          <w:lang w:bidi="ru-RU"/>
        </w:rPr>
        <w:t xml:space="preserve"> и обеспечивать требования назначения.</w:t>
      </w:r>
    </w:p>
    <w:p w14:paraId="7807CCE8" w14:textId="77777777" w:rsidR="00280264" w:rsidRDefault="00280264" w:rsidP="00F10354">
      <w:pPr>
        <w:pStyle w:val="a8"/>
        <w:numPr>
          <w:ilvl w:val="1"/>
          <w:numId w:val="19"/>
        </w:numPr>
        <w:jc w:val="left"/>
      </w:pPr>
      <w:r>
        <w:rPr>
          <w:lang w:bidi="ru-RU"/>
        </w:rPr>
        <w:t>Требование к маневренности:</w:t>
      </w:r>
    </w:p>
    <w:p w14:paraId="5E4CE0A2" w14:textId="77777777" w:rsidR="00280264" w:rsidRDefault="00280264" w:rsidP="00280264">
      <w:pPr>
        <w:pStyle w:val="Bodytext20"/>
        <w:shd w:val="clear" w:color="auto" w:fill="auto"/>
        <w:spacing w:line="269" w:lineRule="exact"/>
        <w:ind w:firstLine="0"/>
      </w:pPr>
      <w:r>
        <w:rPr>
          <w:color w:val="000000"/>
          <w:lang w:bidi="ru-RU"/>
        </w:rPr>
        <w:t>В ходе этапа «концепция» эскизного проекта должно быть проработано два варианта движителей:</w:t>
      </w:r>
    </w:p>
    <w:p w14:paraId="32EAAEE0" w14:textId="4B65A3E6" w:rsidR="00280264" w:rsidRPr="00D965B2" w:rsidRDefault="00280264" w:rsidP="00D965B2">
      <w:pPr>
        <w:pStyle w:val="ae"/>
        <w:widowControl w:val="0"/>
        <w:numPr>
          <w:ilvl w:val="0"/>
          <w:numId w:val="24"/>
        </w:numPr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 w:rsidRPr="00D965B2">
        <w:rPr>
          <w:color w:val="000000"/>
          <w:lang w:bidi="ru-RU"/>
        </w:rPr>
        <w:t xml:space="preserve">полноприводный (всенаправленный) с движением в произвольном </w:t>
      </w:r>
      <w:r w:rsidRPr="00D965B2">
        <w:rPr>
          <w:color w:val="000000"/>
          <w:lang w:bidi="ru-RU"/>
        </w:rPr>
        <w:lastRenderedPageBreak/>
        <w:t>направлении и разворотом по любой траектории</w:t>
      </w:r>
    </w:p>
    <w:p w14:paraId="2959B8ED" w14:textId="77777777" w:rsidR="00280264" w:rsidRPr="00D965B2" w:rsidRDefault="00280264" w:rsidP="00D965B2">
      <w:pPr>
        <w:pStyle w:val="ae"/>
        <w:widowControl w:val="0"/>
        <w:numPr>
          <w:ilvl w:val="0"/>
          <w:numId w:val="24"/>
        </w:numPr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proofErr w:type="spellStart"/>
      <w:r w:rsidRPr="00D965B2">
        <w:rPr>
          <w:color w:val="000000"/>
          <w:lang w:bidi="ru-RU"/>
        </w:rPr>
        <w:t>полуприводный</w:t>
      </w:r>
      <w:proofErr w:type="spellEnd"/>
      <w:r w:rsidRPr="00D965B2">
        <w:rPr>
          <w:color w:val="000000"/>
          <w:lang w:bidi="ru-RU"/>
        </w:rPr>
        <w:t xml:space="preserve"> (дифференциальный привод) с разворотом робота на месте, без перемещения.</w:t>
      </w:r>
    </w:p>
    <w:p w14:paraId="7218236D" w14:textId="365A4A2C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Проработка эскизного проекта будет осуществляться по выбранной концептуальной модели.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 xml:space="preserve">600 должен обеспечивать плавность хода и торможения, маневренность обеспечивающую неподвижность груза по время передвижения, без смещения его центра тяжести. Груз не должен падать с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ни при каких обстоятельствах.</w:t>
      </w:r>
    </w:p>
    <w:p w14:paraId="231409CE" w14:textId="77777777" w:rsidR="00280264" w:rsidRDefault="00280264" w:rsidP="00F10354">
      <w:pPr>
        <w:pStyle w:val="3"/>
        <w:numPr>
          <w:ilvl w:val="0"/>
          <w:numId w:val="19"/>
        </w:numPr>
      </w:pPr>
      <w:bookmarkStart w:id="23" w:name="_Toc71881540"/>
      <w:r>
        <w:rPr>
          <w:lang w:bidi="ru-RU"/>
        </w:rPr>
        <w:t>Требование к автономности и АКБ.</w:t>
      </w:r>
      <w:bookmarkEnd w:id="23"/>
    </w:p>
    <w:p w14:paraId="52C8EB64" w14:textId="5C583C0D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>600 должно быть электроприводным, с питанием всех механизмов и узлов от единой встроенной АКБ.</w:t>
      </w:r>
    </w:p>
    <w:p w14:paraId="00FB4714" w14:textId="4AF728BB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AMR600</w:t>
      </w:r>
      <w:r w:rsidR="00280264">
        <w:rPr>
          <w:color w:val="000000"/>
          <w:lang w:bidi="ru-RU"/>
        </w:rPr>
        <w:t xml:space="preserve"> должен восполнять питание автоматически на станции зарядки, вручную оператором, (реализация именно двух функций должна быть рассмотрена на этапе ТЗ, ЭП, на и основе проработки решений могут быть внесены изменения в ТТ).</w:t>
      </w:r>
    </w:p>
    <w:p w14:paraId="42E28562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Тип АКБ литий-ионная с номинальным напряжением 48 В. АКБ должна соответствовать требованиям ГОСТ Р МЭК 61960-2007.</w:t>
      </w:r>
    </w:p>
    <w:p w14:paraId="074EC95E" w14:textId="71DC49EA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АКБ в полностью заряженном состоянии должна обеспечивать следующее время работы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без подзарядки</w:t>
      </w:r>
      <w:r w:rsidR="00D965B2">
        <w:rPr>
          <w:color w:val="000000"/>
          <w:lang w:bidi="ru-RU"/>
        </w:rPr>
        <w:t xml:space="preserve"> - </w:t>
      </w:r>
      <w:r>
        <w:rPr>
          <w:color w:val="000000"/>
          <w:lang w:bidi="ru-RU"/>
        </w:rPr>
        <w:t>не менее 5 ч непрерывно при полной нагрузке.</w:t>
      </w:r>
    </w:p>
    <w:p w14:paraId="748FE134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Время зарядки АКБ от 10% до 90% емкости должно быть не более 1 часа при зарядке на станции С5 АМН, не более 2 часов при ручной зарядке (с гарантийным обеспечением </w:t>
      </w:r>
      <w:proofErr w:type="spellStart"/>
      <w:r>
        <w:rPr>
          <w:color w:val="000000"/>
          <w:lang w:bidi="ru-RU"/>
        </w:rPr>
        <w:t>пожаро</w:t>
      </w:r>
      <w:proofErr w:type="spellEnd"/>
      <w:r>
        <w:rPr>
          <w:color w:val="000000"/>
          <w:lang w:bidi="ru-RU"/>
        </w:rPr>
        <w:t xml:space="preserve">- / </w:t>
      </w:r>
      <w:proofErr w:type="spellStart"/>
      <w:r>
        <w:rPr>
          <w:color w:val="000000"/>
          <w:lang w:bidi="ru-RU"/>
        </w:rPr>
        <w:t>взрывостойкости</w:t>
      </w:r>
      <w:proofErr w:type="spellEnd"/>
      <w:r>
        <w:rPr>
          <w:color w:val="000000"/>
          <w:lang w:bidi="ru-RU"/>
        </w:rPr>
        <w:t>).</w:t>
      </w:r>
    </w:p>
    <w:p w14:paraId="4EBF81B9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Минимальное число зарядных циклов АКБ должно быть не менее 1500. В ходе разработки ТЗ, ЭП рассмотреть: а) варианты «быстрой» зарядки (зарядка в течение 10 минут для обеспечения работы в течение 2-3 часов), варианты АКБ с большим циклом зарядок. Б) существующие технологии автоматической зарядки, включая бесконтактные.</w:t>
      </w:r>
    </w:p>
    <w:p w14:paraId="23E07D89" w14:textId="18FD54A1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>600 должен контролировать уровень заряда АКБ и обеспечивать восполнение питания АКБ «при благоприятной возможности».</w:t>
      </w:r>
    </w:p>
    <w:p w14:paraId="763CB6C0" w14:textId="45391D94" w:rsidR="00280264" w:rsidRDefault="00280264" w:rsidP="00280264">
      <w:pPr>
        <w:pStyle w:val="Bodytext20"/>
        <w:shd w:val="clear" w:color="auto" w:fill="auto"/>
        <w:spacing w:line="274" w:lineRule="exact"/>
        <w:ind w:firstLine="0"/>
      </w:pPr>
      <w:r>
        <w:rPr>
          <w:color w:val="000000"/>
          <w:lang w:bidi="ru-RU"/>
        </w:rPr>
        <w:t xml:space="preserve">В состав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должны входить элементы внешней подсветки разных цветов и аудио оповещатели (устройства световой и звуковой сигнализации).</w:t>
      </w:r>
    </w:p>
    <w:p w14:paraId="123BD69E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4" w:name="_Toc71881541"/>
      <w:r w:rsidRPr="00D965B2">
        <w:rPr>
          <w:lang w:bidi="ru-RU"/>
        </w:rPr>
        <w:t>Требование к управлению</w:t>
      </w:r>
      <w:bookmarkEnd w:id="24"/>
    </w:p>
    <w:p w14:paraId="1CA53069" w14:textId="4FD80B1C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Управление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обеспечивается последовательным интерфейсом КБ232/К8485, скорость обмена 115200 бод.</w:t>
      </w:r>
    </w:p>
    <w:p w14:paraId="083EEACA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Управление движением производится внешними командами, в т.ч. и ПО верхнего уровня. Формат команды - поворот правого/левого колеса со скоростью [...] на угол [...] /расстояние [...] (положительное значение соответствует движению «вперед», отрицательное значение - движению «назад»).</w:t>
      </w:r>
    </w:p>
    <w:p w14:paraId="70C1F529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5" w:name="_Toc71881542"/>
      <w:r w:rsidRPr="00D965B2">
        <w:rPr>
          <w:lang w:bidi="ru-RU"/>
        </w:rPr>
        <w:t>Требования живучести и стойкости к внешним воздействиям</w:t>
      </w:r>
      <w:bookmarkEnd w:id="25"/>
    </w:p>
    <w:p w14:paraId="5BE7256C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должно быть рассчитан на эксплуатацию внутри помещения:</w:t>
      </w:r>
    </w:p>
    <w:p w14:paraId="4D938011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При температуре от</w:t>
      </w:r>
      <w:r w:rsidRPr="00D965B2">
        <w:rPr>
          <w:iCs/>
        </w:rPr>
        <w:t xml:space="preserve"> +5 </w:t>
      </w:r>
      <w:r>
        <w:rPr>
          <w:color w:val="000000"/>
          <w:lang w:bidi="ru-RU"/>
        </w:rPr>
        <w:t>°С до +40 °С.</w:t>
      </w:r>
    </w:p>
    <w:p w14:paraId="2EA4F23B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При относительной влажности от 10 до 95%, без конденсата.</w:t>
      </w:r>
    </w:p>
    <w:p w14:paraId="08ED840C" w14:textId="60F97EE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В ходе ОКР рассмотреть вариант исполнения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для температуры окружающей среды -20°С... +50°С. Решение о необходимости такого исполнения будет принято в ходе ОКР на основе проработки.</w:t>
      </w:r>
    </w:p>
    <w:p w14:paraId="2FB56EF9" w14:textId="587FE6EC" w:rsidR="00280264" w:rsidRPr="00D965B2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6" w:name="_Toc71881543"/>
      <w:r w:rsidRPr="00D965B2">
        <w:rPr>
          <w:lang w:bidi="ru-RU"/>
        </w:rPr>
        <w:lastRenderedPageBreak/>
        <w:t>Требования надежности</w:t>
      </w:r>
      <w:bookmarkEnd w:id="26"/>
    </w:p>
    <w:p w14:paraId="067C1257" w14:textId="61211472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>600 должно обеспечивать режим работы 24 часа в день, 7 дней в неделю.</w:t>
      </w:r>
    </w:p>
    <w:p w14:paraId="60D8552B" w14:textId="4F3A9BDA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Время восстановления работоспособности </w:t>
      </w:r>
      <w:r w:rsidR="005A0F1F">
        <w:rPr>
          <w:color w:val="000000"/>
          <w:lang w:bidi="ru-RU"/>
        </w:rPr>
        <w:t>AMR600</w:t>
      </w:r>
      <w:r>
        <w:rPr>
          <w:color w:val="000000"/>
          <w:lang w:bidi="ru-RU"/>
        </w:rPr>
        <w:t xml:space="preserve"> не должно превышать 1 ч. Назначенный срок службы </w:t>
      </w:r>
      <w:r w:rsidR="005A0F1F">
        <w:rPr>
          <w:color w:val="000000"/>
          <w:lang w:bidi="ru-RU"/>
        </w:rPr>
        <w:t>AMR600</w:t>
      </w:r>
      <w:r>
        <w:rPr>
          <w:color w:val="000000"/>
          <w:lang w:bidi="ru-RU"/>
        </w:rPr>
        <w:t xml:space="preserve"> до его капитального ремонта должен составлять не менее 5 лет или 25000 часов, что произойдет ранее, при проведении регламентного обслуживания.</w:t>
      </w:r>
    </w:p>
    <w:p w14:paraId="664829FC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7" w:name="_Toc71881544"/>
      <w:r w:rsidRPr="00D965B2">
        <w:rPr>
          <w:lang w:bidi="ru-RU"/>
        </w:rPr>
        <w:t>Требования к внешнему виду (по эргономике)</w:t>
      </w:r>
      <w:bookmarkEnd w:id="27"/>
    </w:p>
    <w:p w14:paraId="797FA0CE" w14:textId="762C1B26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 xml:space="preserve">600 должна иметь внешний вид и эргономику соответствующие современному мировому уровню. Внешние поверхности </w:t>
      </w: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>600 не должны иметь острых ребер и углов. Цветовое решение и маркировка должны быть выполнены в соответствии с СТП ВАИШ.02- 082.Требования по эксплуатации, хранению, удобству технического обслуживания и ремонта</w:t>
      </w:r>
    </w:p>
    <w:p w14:paraId="3048ED22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Обеспечить удобный доступ к узлам для выполнения технического обслуживания, ремонта, замены АКБ.</w:t>
      </w:r>
    </w:p>
    <w:p w14:paraId="78BDF336" w14:textId="33612C3B" w:rsidR="00280264" w:rsidRPr="00D965B2" w:rsidRDefault="005A0F1F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AMR</w:t>
      </w:r>
      <w:r w:rsidR="00280264">
        <w:rPr>
          <w:color w:val="000000"/>
          <w:lang w:bidi="ru-RU"/>
        </w:rPr>
        <w:t>600 должно быть удобным в эксплуатации, и позволять производить его периодическое обслуживание, включая смену АКБ, одним человеком.</w:t>
      </w:r>
    </w:p>
    <w:p w14:paraId="2A2851DC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Эксплуатация и регламент технического обслуживания должны быть определены в ЭД. Требования к квалификации обслуживающего персонала должны быть определены в ходе эскизно-технического проекта (предварительно: персоналом среднетехнической квалификации).</w:t>
      </w:r>
    </w:p>
    <w:p w14:paraId="67D9267B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8" w:name="_Toc71881545"/>
      <w:r w:rsidRPr="00D965B2">
        <w:rPr>
          <w:lang w:bidi="ru-RU"/>
        </w:rPr>
        <w:t>Требования стандартизации и унификации</w:t>
      </w:r>
      <w:bookmarkEnd w:id="28"/>
    </w:p>
    <w:p w14:paraId="1A89B569" w14:textId="58CB65D5" w:rsid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В конструкции и встроенных элементах </w:t>
      </w:r>
      <w:r w:rsidR="005A0F1F">
        <w:rPr>
          <w:color w:val="000000"/>
          <w:lang w:bidi="ru-RU"/>
        </w:rPr>
        <w:t>AMR600</w:t>
      </w:r>
      <w:r>
        <w:rPr>
          <w:color w:val="000000"/>
          <w:lang w:bidi="ru-RU"/>
        </w:rPr>
        <w:t xml:space="preserve"> должны максимально использоваться стандартные, унифицированные сборочные единицы и детали, покупные КИ. </w:t>
      </w:r>
    </w:p>
    <w:p w14:paraId="10A63A6B" w14:textId="502AF1C3" w:rsidR="00280264" w:rsidRPr="00D965B2" w:rsidRDefault="00280264" w:rsidP="00F10354">
      <w:pPr>
        <w:pStyle w:val="a8"/>
        <w:numPr>
          <w:ilvl w:val="1"/>
          <w:numId w:val="19"/>
        </w:numPr>
        <w:jc w:val="left"/>
        <w:rPr>
          <w:lang w:bidi="ru-RU"/>
        </w:rPr>
      </w:pPr>
      <w:r>
        <w:rPr>
          <w:lang w:bidi="ru-RU"/>
        </w:rPr>
        <w:t>Конструктивные требования</w:t>
      </w:r>
    </w:p>
    <w:p w14:paraId="541BC667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Конструкция должна предусматривать удобное расположение компонентов, которые требуют частого технического обслуживания, замены.</w:t>
      </w:r>
    </w:p>
    <w:p w14:paraId="48974BB6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Конструкция должна быть адаптивной под различное вспомогательное оборудование, включая автоматическое (вкл. роликовые столы с приводом, подъемный механизм для транспортировки паллеты). Электропитание вспомогательного оборудования должно осуществляться от АКБ робота.</w:t>
      </w:r>
    </w:p>
    <w:p w14:paraId="6F406D57" w14:textId="163924CB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Конструкция и встроенные элементы должны предусматривать исполнение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 xml:space="preserve">600 для установки робота-манипулятора грузоподъемностью до 10 кг. Электропитание робота- манипулятора должно осуществляться или от АКБ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 xml:space="preserve">600, или от дополнительной АКБ, устанавливаемую в/на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600.</w:t>
      </w:r>
    </w:p>
    <w:p w14:paraId="15AF95D9" w14:textId="614346ED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Класс защиты </w:t>
      </w:r>
      <w:r w:rsidR="005A0F1F">
        <w:rPr>
          <w:color w:val="000000"/>
          <w:lang w:bidi="ru-RU"/>
        </w:rPr>
        <w:t>AMR</w:t>
      </w:r>
      <w:r>
        <w:rPr>
          <w:color w:val="000000"/>
          <w:lang w:bidi="ru-RU"/>
        </w:rPr>
        <w:t>600 должен быть не менее 1Р21. В ходе ОКР проработать исполнения 1Р32, 1Р54.</w:t>
      </w:r>
    </w:p>
    <w:p w14:paraId="0C146766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29" w:name="bookmark6"/>
      <w:bookmarkStart w:id="30" w:name="_Toc71881546"/>
      <w:r w:rsidRPr="00D965B2">
        <w:rPr>
          <w:lang w:bidi="ru-RU"/>
        </w:rPr>
        <w:t>Требования к материалам и комплектующим</w:t>
      </w:r>
      <w:bookmarkEnd w:id="29"/>
      <w:bookmarkEnd w:id="30"/>
    </w:p>
    <w:p w14:paraId="05CF6510" w14:textId="5BDCF3E3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 xml:space="preserve">Материалы и комплектующие, применяемые в </w:t>
      </w:r>
      <w:r w:rsidR="005A0F1F">
        <w:rPr>
          <w:color w:val="000000"/>
          <w:lang w:bidi="ru-RU"/>
        </w:rPr>
        <w:t>AMR600</w:t>
      </w:r>
      <w:r>
        <w:rPr>
          <w:color w:val="000000"/>
          <w:lang w:bidi="ru-RU"/>
        </w:rPr>
        <w:t>, должны удовлетворять требованиям стандартов или техническим условиям на них.</w:t>
      </w:r>
    </w:p>
    <w:p w14:paraId="0064C25A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Допускается использование комплектующих изделий иностранного производства.</w:t>
      </w:r>
    </w:p>
    <w:p w14:paraId="34809844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Применяемые материалы и комплектующие должны обеспечивать работу в условиях эксплуатации, оговоренных п. 2.4, и согласно исполнению по заданному классу защиты (1Р). '</w:t>
      </w:r>
    </w:p>
    <w:p w14:paraId="445E2A91" w14:textId="77777777" w:rsidR="00280264" w:rsidRPr="00D965B2" w:rsidRDefault="00280264" w:rsidP="00D965B2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Все датчики должны иметь европейские сертификаты безопасности.</w:t>
      </w:r>
    </w:p>
    <w:p w14:paraId="6B93D7F0" w14:textId="77777777" w:rsidR="00280264" w:rsidRDefault="00280264" w:rsidP="00F10354">
      <w:pPr>
        <w:pStyle w:val="3"/>
        <w:numPr>
          <w:ilvl w:val="0"/>
          <w:numId w:val="19"/>
        </w:numPr>
        <w:rPr>
          <w:lang w:bidi="ru-RU"/>
        </w:rPr>
      </w:pPr>
      <w:bookmarkStart w:id="31" w:name="bookmark7"/>
      <w:bookmarkStart w:id="32" w:name="_Toc71881547"/>
      <w:r w:rsidRPr="00D965B2">
        <w:rPr>
          <w:lang w:bidi="ru-RU"/>
        </w:rPr>
        <w:lastRenderedPageBreak/>
        <w:t>Требования к документации</w:t>
      </w:r>
      <w:bookmarkEnd w:id="31"/>
      <w:bookmarkEnd w:id="32"/>
    </w:p>
    <w:p w14:paraId="3DCAC4F9" w14:textId="74F57EE5" w:rsidR="00280264" w:rsidRDefault="00280264" w:rsidP="00280264">
      <w:pPr>
        <w:widowControl w:val="0"/>
        <w:tabs>
          <w:tab w:val="left" w:pos="1205"/>
        </w:tabs>
        <w:spacing w:line="288" w:lineRule="exact"/>
        <w:jc w:val="left"/>
        <w:rPr>
          <w:color w:val="000000"/>
          <w:lang w:bidi="ru-RU"/>
        </w:rPr>
      </w:pPr>
      <w:r>
        <w:rPr>
          <w:color w:val="000000"/>
          <w:lang w:bidi="ru-RU"/>
        </w:rPr>
        <w:t>Эскизный проект по комплектности и содержанию должен соответствовать требованиям ГОСТ 2.119-2013, ГОСТ 2.103-2013.</w:t>
      </w:r>
    </w:p>
    <w:p w14:paraId="091202F1" w14:textId="77777777" w:rsidR="00280264" w:rsidRPr="00280264" w:rsidRDefault="00280264" w:rsidP="00280264">
      <w:pPr>
        <w:widowControl w:val="0"/>
        <w:tabs>
          <w:tab w:val="left" w:pos="1205"/>
        </w:tabs>
        <w:spacing w:line="288" w:lineRule="exact"/>
        <w:jc w:val="left"/>
        <w:rPr>
          <w:rFonts w:ascii="Times New Roman" w:hAnsi="Times New Roman"/>
          <w:i w:val="0"/>
          <w:color w:val="000000"/>
          <w:sz w:val="22"/>
          <w:szCs w:val="22"/>
          <w:lang w:bidi="ru-RU"/>
        </w:rPr>
      </w:pPr>
    </w:p>
    <w:p w14:paraId="1F0B6693" w14:textId="07173AAE" w:rsidR="002875FC" w:rsidRDefault="002875FC" w:rsidP="002875FC">
      <w:pPr>
        <w:pStyle w:val="1"/>
      </w:pPr>
      <w:bookmarkStart w:id="33" w:name="_Toc71881548"/>
      <w:r>
        <w:lastRenderedPageBreak/>
        <w:t>Основные требования к концептуальным моделям</w:t>
      </w:r>
      <w:bookmarkEnd w:id="33"/>
    </w:p>
    <w:p w14:paraId="2132D0F9" w14:textId="358796EE" w:rsidR="008F6CC4" w:rsidRDefault="008F6CC4" w:rsidP="008F6CC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8F6CC4" w14:paraId="64A64C83" w14:textId="77777777" w:rsidTr="008F6CC4">
        <w:tc>
          <w:tcPr>
            <w:tcW w:w="4956" w:type="dxa"/>
          </w:tcPr>
          <w:p w14:paraId="66B076E3" w14:textId="66E7C618" w:rsidR="008F6CC4" w:rsidRDefault="008F6CC4" w:rsidP="008F6CC4">
            <w:r>
              <w:t>Параметр</w:t>
            </w:r>
          </w:p>
        </w:tc>
        <w:tc>
          <w:tcPr>
            <w:tcW w:w="4956" w:type="dxa"/>
          </w:tcPr>
          <w:p w14:paraId="1ACDCFB6" w14:textId="1B7F9B60" w:rsidR="008F6CC4" w:rsidRDefault="008F6CC4" w:rsidP="008F6CC4">
            <w:r>
              <w:t>Значение</w:t>
            </w:r>
          </w:p>
        </w:tc>
      </w:tr>
      <w:tr w:rsidR="00F10354" w14:paraId="060F7C67" w14:textId="77777777" w:rsidTr="008F6CC4">
        <w:tc>
          <w:tcPr>
            <w:tcW w:w="4956" w:type="dxa"/>
          </w:tcPr>
          <w:p w14:paraId="59822C10" w14:textId="77777777" w:rsidR="00F10354" w:rsidRDefault="00F10354" w:rsidP="008F6CC4">
            <w:r>
              <w:t>Габариты:</w:t>
            </w:r>
          </w:p>
          <w:p w14:paraId="441F4F7D" w14:textId="2E314C78" w:rsidR="00F10354" w:rsidRDefault="00F10354" w:rsidP="008F6CC4">
            <w:r>
              <w:tab/>
              <w:t>Высота</w:t>
            </w:r>
          </w:p>
          <w:p w14:paraId="27C74B7C" w14:textId="77777777" w:rsidR="00F10354" w:rsidRDefault="00F10354" w:rsidP="008F6CC4">
            <w:r>
              <w:tab/>
              <w:t>Длина</w:t>
            </w:r>
          </w:p>
          <w:p w14:paraId="1FF0C954" w14:textId="7B43743D" w:rsidR="00F10354" w:rsidRPr="00F10354" w:rsidRDefault="00F10354" w:rsidP="008F6CC4">
            <w:r>
              <w:tab/>
              <w:t>Ширина</w:t>
            </w:r>
          </w:p>
        </w:tc>
        <w:tc>
          <w:tcPr>
            <w:tcW w:w="4956" w:type="dxa"/>
          </w:tcPr>
          <w:p w14:paraId="01A42205" w14:textId="77777777" w:rsidR="00F10354" w:rsidRDefault="00F10354" w:rsidP="008F6CC4"/>
          <w:p w14:paraId="4090043E" w14:textId="50A70274" w:rsidR="00F10354" w:rsidRDefault="00F10354" w:rsidP="008F6CC4">
            <w:r>
              <w:t>275мм</w:t>
            </w:r>
          </w:p>
          <w:p w14:paraId="6DCF67B0" w14:textId="5E1EE807" w:rsidR="00F10354" w:rsidRDefault="00F10354" w:rsidP="008F6CC4">
            <w:r>
              <w:t>950мм</w:t>
            </w:r>
          </w:p>
          <w:p w14:paraId="73685EF3" w14:textId="7046BDFA" w:rsidR="00F10354" w:rsidRDefault="00F10354" w:rsidP="008F6CC4">
            <w:r>
              <w:t>700мм</w:t>
            </w:r>
          </w:p>
        </w:tc>
      </w:tr>
      <w:tr w:rsidR="00F10354" w14:paraId="1CE5C39A" w14:textId="77777777" w:rsidTr="008F6CC4">
        <w:tc>
          <w:tcPr>
            <w:tcW w:w="4956" w:type="dxa"/>
          </w:tcPr>
          <w:p w14:paraId="4A1735F1" w14:textId="54549DD7" w:rsidR="00F10354" w:rsidRDefault="00F10354" w:rsidP="008F6CC4">
            <w:r>
              <w:t>Максимальная грузоподъемности</w:t>
            </w:r>
          </w:p>
        </w:tc>
        <w:tc>
          <w:tcPr>
            <w:tcW w:w="4956" w:type="dxa"/>
          </w:tcPr>
          <w:p w14:paraId="777D4C51" w14:textId="2D62C056" w:rsidR="00F10354" w:rsidRPr="00F10354" w:rsidRDefault="00F10354" w:rsidP="008F6CC4">
            <w:r>
              <w:rPr>
                <w:lang w:val="en-US"/>
              </w:rPr>
              <w:t>&gt;600</w:t>
            </w:r>
            <w:r>
              <w:t>кг</w:t>
            </w:r>
          </w:p>
        </w:tc>
      </w:tr>
      <w:tr w:rsidR="00F10354" w14:paraId="32F93E9F" w14:textId="77777777" w:rsidTr="008F6CC4">
        <w:tc>
          <w:tcPr>
            <w:tcW w:w="4956" w:type="dxa"/>
          </w:tcPr>
          <w:p w14:paraId="415347A1" w14:textId="35E802BA" w:rsidR="00F10354" w:rsidRDefault="00F10354" w:rsidP="008F6CC4">
            <w:r>
              <w:t>Скорость</w:t>
            </w:r>
          </w:p>
        </w:tc>
        <w:tc>
          <w:tcPr>
            <w:tcW w:w="4956" w:type="dxa"/>
          </w:tcPr>
          <w:p w14:paraId="32EFC22E" w14:textId="23264401" w:rsidR="00F10354" w:rsidRDefault="00FF3508" w:rsidP="008F6CC4">
            <w:r>
              <w:t>1,5м/с при движении по ровному покрытию с неровностями 5мм/м и уклоне 0,5</w:t>
            </w:r>
            <w:r>
              <w:rPr>
                <w:rFonts w:ascii="Calibri" w:hAnsi="Calibri" w:cs="Calibri"/>
              </w:rPr>
              <w:t>°</w:t>
            </w:r>
          </w:p>
        </w:tc>
      </w:tr>
      <w:tr w:rsidR="00F10354" w14:paraId="7A084B4A" w14:textId="77777777" w:rsidTr="008F6CC4">
        <w:tc>
          <w:tcPr>
            <w:tcW w:w="4956" w:type="dxa"/>
          </w:tcPr>
          <w:p w14:paraId="2B4EA16E" w14:textId="438F20D2" w:rsidR="00F10354" w:rsidRDefault="00F10354" w:rsidP="008F6CC4">
            <w:r>
              <w:t>Тяговое усилие</w:t>
            </w:r>
          </w:p>
        </w:tc>
        <w:tc>
          <w:tcPr>
            <w:tcW w:w="4956" w:type="dxa"/>
          </w:tcPr>
          <w:p w14:paraId="0293C564" w14:textId="23AD1733" w:rsidR="00F10354" w:rsidRDefault="00F10354" w:rsidP="008F6CC4">
            <w:r>
              <w:t>0,9кН</w:t>
            </w:r>
          </w:p>
        </w:tc>
      </w:tr>
      <w:tr w:rsidR="00F10354" w14:paraId="4F3BC93D" w14:textId="77777777" w:rsidTr="008F6CC4">
        <w:tc>
          <w:tcPr>
            <w:tcW w:w="4956" w:type="dxa"/>
          </w:tcPr>
          <w:p w14:paraId="642961AD" w14:textId="3C7AC886" w:rsidR="00F10354" w:rsidRDefault="00F10354" w:rsidP="008F6CC4">
            <w:r>
              <w:t>Маневренность</w:t>
            </w:r>
          </w:p>
        </w:tc>
        <w:tc>
          <w:tcPr>
            <w:tcW w:w="4956" w:type="dxa"/>
          </w:tcPr>
          <w:p w14:paraId="33F55F04" w14:textId="3DBE3C1F" w:rsidR="00F10354" w:rsidRDefault="00FF3508" w:rsidP="008F6CC4">
            <w:r>
              <w:t>Вариант №1 – всенаправленный</w:t>
            </w:r>
          </w:p>
          <w:p w14:paraId="22952867" w14:textId="481645E3" w:rsidR="00FF3508" w:rsidRDefault="00FF3508" w:rsidP="008F6CC4">
            <w:r>
              <w:t>Вариант №2 – разворот на месте</w:t>
            </w:r>
          </w:p>
        </w:tc>
      </w:tr>
      <w:tr w:rsidR="00F10354" w14:paraId="78355F85" w14:textId="77777777" w:rsidTr="008F6CC4">
        <w:tc>
          <w:tcPr>
            <w:tcW w:w="4956" w:type="dxa"/>
          </w:tcPr>
          <w:p w14:paraId="4617BA3A" w14:textId="1AD97048" w:rsidR="00F10354" w:rsidRDefault="00FF3508" w:rsidP="008F6CC4">
            <w:r>
              <w:t>Напряжение питания и АКБ</w:t>
            </w:r>
          </w:p>
        </w:tc>
        <w:tc>
          <w:tcPr>
            <w:tcW w:w="4956" w:type="dxa"/>
          </w:tcPr>
          <w:p w14:paraId="244E338D" w14:textId="77777777" w:rsidR="00F10354" w:rsidRDefault="00FF3508" w:rsidP="008F6CC4">
            <w:r>
              <w:t>Рабочее напряжение – 48В</w:t>
            </w:r>
          </w:p>
          <w:p w14:paraId="17502202" w14:textId="271C9226" w:rsidR="00FF3508" w:rsidRDefault="00FF3508" w:rsidP="008F6CC4">
            <w:r>
              <w:t>АКБ – литий-ионная</w:t>
            </w:r>
          </w:p>
        </w:tc>
      </w:tr>
    </w:tbl>
    <w:p w14:paraId="2DB60453" w14:textId="46CD29B1" w:rsidR="008F6CC4" w:rsidRDefault="008F6CC4" w:rsidP="008F6CC4"/>
    <w:p w14:paraId="47C53FBF" w14:textId="5678CC53" w:rsidR="00FF3508" w:rsidRDefault="00FF3508" w:rsidP="008F6CC4">
      <w:r>
        <w:t>Кроме вышеперечисленного, необходимо обеспечить автономность не менее 5 часов при полной загрузке.</w:t>
      </w:r>
    </w:p>
    <w:p w14:paraId="59635457" w14:textId="77777777" w:rsidR="00FF3508" w:rsidRPr="008F6CC4" w:rsidRDefault="00FF3508" w:rsidP="008F6CC4"/>
    <w:p w14:paraId="6BBFFB4F" w14:textId="334CA92B" w:rsidR="00985E9B" w:rsidRDefault="00985E9B" w:rsidP="002875FC">
      <w:pPr>
        <w:pStyle w:val="1"/>
      </w:pPr>
      <w:bookmarkStart w:id="34" w:name="_Toc71881549"/>
      <w:r>
        <w:lastRenderedPageBreak/>
        <w:t>Компоновочные решения</w:t>
      </w:r>
      <w:bookmarkEnd w:id="34"/>
    </w:p>
    <w:p w14:paraId="1F029C3B" w14:textId="683BB682" w:rsidR="00985E9B" w:rsidRDefault="00985E9B" w:rsidP="00985E9B">
      <w:r>
        <w:t>Отсутствие информации о блоках управления и навигации не позволяет, на данном этапе, определиться с их размещением, а также с требуемой емкостью, размещением и габаритам батареи.</w:t>
      </w:r>
    </w:p>
    <w:p w14:paraId="019CBFC9" w14:textId="6C7BA846" w:rsidR="00985E9B" w:rsidRDefault="00985E9B" w:rsidP="00985E9B">
      <w:r>
        <w:t>Однако подход</w:t>
      </w:r>
      <w:r w:rsidR="00FE7773">
        <w:t>,</w:t>
      </w:r>
      <w:r>
        <w:t xml:space="preserve"> примененный при моделировании концептуальных моделей</w:t>
      </w:r>
      <w:r w:rsidR="00FE7773">
        <w:t>,</w:t>
      </w:r>
      <w:r>
        <w:t xml:space="preserve"> </w:t>
      </w:r>
      <w:r w:rsidR="00FE7773" w:rsidRPr="00985E9B">
        <w:rPr>
          <w:u w:val="single"/>
        </w:rPr>
        <w:t>«свободное пространство максимального объема»</w:t>
      </w:r>
      <w:r w:rsidR="00FE7773" w:rsidRPr="00FE7773">
        <w:t xml:space="preserve"> позволяет при переходе к эскизному проектированию</w:t>
      </w:r>
      <w:r w:rsidR="00FE7773">
        <w:t xml:space="preserve"> определить допустимый объем и конфигурацию встраиваемого оборудования.</w:t>
      </w:r>
    </w:p>
    <w:p w14:paraId="5EF3773F" w14:textId="3C776D59" w:rsidR="00FE7773" w:rsidRDefault="00777C02" w:rsidP="00985E9B">
      <w:r>
        <w:rPr>
          <w:noProof/>
        </w:rPr>
        <w:drawing>
          <wp:anchor distT="0" distB="0" distL="114300" distR="114300" simplePos="0" relativeHeight="251654144" behindDoc="0" locked="0" layoutInCell="1" allowOverlap="1" wp14:anchorId="791B2837" wp14:editId="10AEE1B8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6300470" cy="5819140"/>
            <wp:effectExtent l="0" t="0" r="5080" b="0"/>
            <wp:wrapTopAndBottom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773">
        <w:t>Для снижения неопределенности, при сравнении моделей, использовалось минимальное количество однотипных деталей и узлов.</w:t>
      </w:r>
    </w:p>
    <w:p w14:paraId="1F0C0EF2" w14:textId="1B8D87C4" w:rsidR="001832F4" w:rsidRDefault="00777C02" w:rsidP="00777C02">
      <w:pPr>
        <w:pStyle w:val="a8"/>
        <w:jc w:val="both"/>
      </w:pPr>
      <w:r>
        <w:t xml:space="preserve">Рис. № </w:t>
      </w:r>
      <w:fldSimple w:instr=" SEQ Рис._№ \* ARABIC ">
        <w:r w:rsidR="007A2EE0">
          <w:rPr>
            <w:noProof/>
          </w:rPr>
          <w:t>1</w:t>
        </w:r>
      </w:fldSimple>
    </w:p>
    <w:p w14:paraId="2CC1796E" w14:textId="7D247F4D" w:rsidR="00777C02" w:rsidRDefault="00777C02" w:rsidP="00777C02">
      <w:r>
        <w:t xml:space="preserve">В концептах №1,2,3 расположение нагруженных </w:t>
      </w:r>
      <w:r w:rsidR="00031ACD">
        <w:t>частей (подъемники) выбрано максимально близкое к опорным роликам. В концепте №4 – к ведущим колесам.</w:t>
      </w:r>
    </w:p>
    <w:p w14:paraId="7ABB55E7" w14:textId="746299F6" w:rsidR="002875FC" w:rsidRDefault="002875FC" w:rsidP="00985E9B">
      <w:pPr>
        <w:pStyle w:val="2"/>
      </w:pPr>
      <w:bookmarkStart w:id="35" w:name="_Toc71881550"/>
      <w:r>
        <w:lastRenderedPageBreak/>
        <w:t>Концептуальная модель №1</w:t>
      </w:r>
      <w:r w:rsidR="00FF4D07">
        <w:t>(КМ1) -</w:t>
      </w:r>
      <w:r>
        <w:t xml:space="preserve"> (</w:t>
      </w:r>
      <w:proofErr w:type="spellStart"/>
      <w:r>
        <w:t>борто</w:t>
      </w:r>
      <w:proofErr w:type="spellEnd"/>
      <w:r>
        <w:t>-поворотная)</w:t>
      </w:r>
      <w:bookmarkEnd w:id="35"/>
    </w:p>
    <w:p w14:paraId="25E67699" w14:textId="1E5941DF" w:rsidR="00777C02" w:rsidRDefault="00777C02" w:rsidP="00777C02">
      <w:pPr>
        <w:pStyle w:val="3"/>
      </w:pPr>
      <w:bookmarkStart w:id="36" w:name="_Toc71881551"/>
      <w:r>
        <w:t>Описание</w:t>
      </w:r>
      <w:bookmarkEnd w:id="36"/>
    </w:p>
    <w:p w14:paraId="74398F70" w14:textId="5644042F" w:rsidR="00FF4D07" w:rsidRDefault="00FF4D07" w:rsidP="00FF4D07">
      <w:r>
        <w:t>Концептуальная модель №1 (далее КМ1) приводится в движение двумя мотор-колесами.</w:t>
      </w:r>
    </w:p>
    <w:p w14:paraId="0A61576B" w14:textId="3753173A" w:rsidR="00FF4D07" w:rsidRDefault="00FF4D07" w:rsidP="00FF4D07">
      <w:r>
        <w:t>Изменение направления движения осуществляется изменением скорости и направления вращения мотор-колес.</w:t>
      </w:r>
    </w:p>
    <w:p w14:paraId="09AEDF78" w14:textId="028E3DC8" w:rsidR="00FF4D07" w:rsidRDefault="00FF4D07" w:rsidP="00FF4D07">
      <w:r>
        <w:t>Четыре линейных движителя позволяют осуществлять подъем груза на высоту 50мм с контролем веса, приходящегося на каждый линейный движитель.</w:t>
      </w:r>
    </w:p>
    <w:p w14:paraId="17C52E4F" w14:textId="4A6ED787" w:rsidR="00FF4D07" w:rsidRDefault="007F73DB" w:rsidP="00FF4D07">
      <w:r>
        <w:t>Для исключения проскальзывания мотор-колес каждое имеет два прижима, которые, на этапе эскизного проектирования необходимо рассчитать в зависимости от полного веса пустого робота и требуемого прижимного усилия для обеспечения тяги 0,9кН.</w:t>
      </w:r>
    </w:p>
    <w:p w14:paraId="194F2EFC" w14:textId="6EB12EF6" w:rsidR="007F73DB" w:rsidRDefault="007F73DB" w:rsidP="00FF4D07">
      <w:r>
        <w:t>Основная нагрузка от перемещаемого груза воспринимается свободно</w:t>
      </w:r>
      <w:r w:rsidR="00F70D81">
        <w:t>-</w:t>
      </w:r>
      <w:r>
        <w:t>поворотными колесами («ленивцы») диаметром 100мм и диаметром теоретически возможной зоны контакта 100мм.</w:t>
      </w:r>
    </w:p>
    <w:p w14:paraId="35B23416" w14:textId="3D537F71" w:rsidR="007F73DB" w:rsidRDefault="007F73DB" w:rsidP="00FF4D07">
      <w:r>
        <w:t>При неблагоприятных условиях (ленивцы направлены к продольной оси) опорная база сокращается на 200мм</w:t>
      </w:r>
      <w:r w:rsidR="004D06F1">
        <w:t xml:space="preserve"> и, с учетом мест крепления составляет 234мм, что накладывает дополнительные ограничения на распределение перевозимого груза.</w:t>
      </w:r>
    </w:p>
    <w:p w14:paraId="474CF2A2" w14:textId="6D6A23EE" w:rsidR="004D06F1" w:rsidRPr="00FF4D07" w:rsidRDefault="004D06F1" w:rsidP="00FF4D07">
      <w:r>
        <w:t>КМ1 имеет хорошую характеристику по</w:t>
      </w:r>
      <w:r w:rsidR="00F70D81">
        <w:t xml:space="preserve"> параметру</w:t>
      </w:r>
      <w:r>
        <w:t xml:space="preserve"> «</w:t>
      </w:r>
      <w:r w:rsidRPr="00985E9B">
        <w:rPr>
          <w:u w:val="single"/>
        </w:rPr>
        <w:t>свободное пространство максимального объема</w:t>
      </w:r>
      <w:r>
        <w:t>».</w:t>
      </w:r>
    </w:p>
    <w:p w14:paraId="0B7A47A3" w14:textId="4BB2FAA5" w:rsidR="00FF4D07" w:rsidRDefault="00FF4D07" w:rsidP="00FF4D07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6C25E484" wp14:editId="2015FF5A">
            <wp:simplePos x="0" y="0"/>
            <wp:positionH relativeFrom="column">
              <wp:posOffset>-62230</wp:posOffset>
            </wp:positionH>
            <wp:positionV relativeFrom="paragraph">
              <wp:posOffset>278765</wp:posOffset>
            </wp:positionV>
            <wp:extent cx="6300470" cy="6876415"/>
            <wp:effectExtent l="0" t="0" r="5080" b="635"/>
            <wp:wrapSquare wrapText="bothSides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B4D3F" w14:textId="00BBAE32" w:rsidR="00FF4D07" w:rsidRDefault="00FF4D07" w:rsidP="00FF4D07">
      <w:pPr>
        <w:pStyle w:val="a8"/>
        <w:jc w:val="both"/>
      </w:pPr>
      <w:r>
        <w:t xml:space="preserve">Рис. № </w:t>
      </w:r>
      <w:fldSimple w:instr=" SEQ Рис._№ \* ARABIC ">
        <w:r w:rsidR="007A2EE0">
          <w:rPr>
            <w:noProof/>
          </w:rPr>
          <w:t>2</w:t>
        </w:r>
      </w:fldSimple>
    </w:p>
    <w:p w14:paraId="4DFFCFBF" w14:textId="77777777" w:rsidR="00FF4D07" w:rsidRPr="00FF4D07" w:rsidRDefault="00FF4D07" w:rsidP="00FF4D07"/>
    <w:p w14:paraId="0DA246A8" w14:textId="48C71378" w:rsidR="00777C02" w:rsidRDefault="00777C02" w:rsidP="00031ACD">
      <w:pPr>
        <w:pStyle w:val="3"/>
      </w:pPr>
      <w:bookmarkStart w:id="37" w:name="_Toc71881552"/>
      <w:r>
        <w:t>Принцип управления направлением движения</w:t>
      </w:r>
      <w:bookmarkEnd w:id="37"/>
    </w:p>
    <w:p w14:paraId="1842CCFF" w14:textId="56D38DE1" w:rsidR="004D06F1" w:rsidRDefault="004D06F1" w:rsidP="004D06F1">
      <w:r>
        <w:t xml:space="preserve">КМ1 осуществляет движение, поворот и разворот за счет разности и направления угловых скоростей правого (далее </w:t>
      </w:r>
      <w:proofErr w:type="spellStart"/>
      <w:r>
        <w:t>МКп</w:t>
      </w:r>
      <w:proofErr w:type="spellEnd"/>
      <w:r>
        <w:t>) и левого (далее МКл) мотор-колес.</w:t>
      </w:r>
    </w:p>
    <w:p w14:paraId="0CF6E52E" w14:textId="76C2D386" w:rsidR="00C14B05" w:rsidRDefault="00C14B05">
      <w:pPr>
        <w:jc w:val="left"/>
      </w:pPr>
      <w:r>
        <w:br w:type="page"/>
      </w:r>
    </w:p>
    <w:p w14:paraId="2B39B644" w14:textId="77777777" w:rsidR="00C14B05" w:rsidRDefault="00C14B05" w:rsidP="004D06F1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4D06F1" w:rsidRPr="00C14B05" w14:paraId="1A7BB1D3" w14:textId="77777777" w:rsidTr="004D06F1">
        <w:tc>
          <w:tcPr>
            <w:tcW w:w="4956" w:type="dxa"/>
          </w:tcPr>
          <w:p w14:paraId="6CCD8A5E" w14:textId="1F46AA2D" w:rsidR="004D06F1" w:rsidRPr="00C14B05" w:rsidRDefault="004D06F1" w:rsidP="00C14B05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Режим (угловая скорость)</w:t>
            </w:r>
          </w:p>
        </w:tc>
        <w:tc>
          <w:tcPr>
            <w:tcW w:w="4956" w:type="dxa"/>
          </w:tcPr>
          <w:p w14:paraId="244231C2" w14:textId="5BF99008" w:rsidR="004D06F1" w:rsidRPr="00C14B05" w:rsidRDefault="004D06F1" w:rsidP="00C14B05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Движение КМ1</w:t>
            </w:r>
          </w:p>
        </w:tc>
      </w:tr>
      <w:tr w:rsidR="004D06F1" w14:paraId="5DC78BDC" w14:textId="77777777" w:rsidTr="004D06F1">
        <w:tc>
          <w:tcPr>
            <w:tcW w:w="4956" w:type="dxa"/>
          </w:tcPr>
          <w:p w14:paraId="04E56C38" w14:textId="692F8DCB" w:rsidR="004D06F1" w:rsidRPr="004D06F1" w:rsidRDefault="00FC7CB3" w:rsidP="004D06F1">
            <w:r>
              <w:t>+</w:t>
            </w:r>
            <w:proofErr w:type="spellStart"/>
            <w:r w:rsidR="004D06F1">
              <w:t>МКп</w:t>
            </w:r>
            <w:proofErr w:type="spellEnd"/>
            <w:r w:rsidR="004D06F1">
              <w:t>=</w:t>
            </w:r>
            <w:r>
              <w:t>+</w:t>
            </w:r>
            <w:r w:rsidR="004D06F1">
              <w:t>МКл</w:t>
            </w:r>
          </w:p>
        </w:tc>
        <w:tc>
          <w:tcPr>
            <w:tcW w:w="4956" w:type="dxa"/>
          </w:tcPr>
          <w:p w14:paraId="7075443B" w14:textId="40BA678C" w:rsidR="004D06F1" w:rsidRDefault="004D06F1" w:rsidP="004D06F1">
            <w:r>
              <w:t>Прямо вперед</w:t>
            </w:r>
          </w:p>
        </w:tc>
      </w:tr>
      <w:tr w:rsidR="004D06F1" w14:paraId="2570B590" w14:textId="77777777" w:rsidTr="004D06F1">
        <w:tc>
          <w:tcPr>
            <w:tcW w:w="4956" w:type="dxa"/>
          </w:tcPr>
          <w:p w14:paraId="36F955B9" w14:textId="3ACF87FC" w:rsidR="004D06F1" w:rsidRDefault="004D06F1" w:rsidP="004D06F1">
            <w:r>
              <w:t>-</w:t>
            </w:r>
            <w:proofErr w:type="spellStart"/>
            <w:r>
              <w:t>МКп</w:t>
            </w:r>
            <w:proofErr w:type="spellEnd"/>
            <w:r>
              <w:t>=-МКл</w:t>
            </w:r>
          </w:p>
        </w:tc>
        <w:tc>
          <w:tcPr>
            <w:tcW w:w="4956" w:type="dxa"/>
          </w:tcPr>
          <w:p w14:paraId="165A68BC" w14:textId="038B29D6" w:rsidR="004D06F1" w:rsidRDefault="004D06F1" w:rsidP="004D06F1">
            <w:r>
              <w:t>Прямо назад</w:t>
            </w:r>
          </w:p>
        </w:tc>
      </w:tr>
      <w:tr w:rsidR="00C14B05" w14:paraId="4E40054B" w14:textId="77777777" w:rsidTr="004D06F1">
        <w:tc>
          <w:tcPr>
            <w:tcW w:w="4956" w:type="dxa"/>
          </w:tcPr>
          <w:p w14:paraId="488F9A03" w14:textId="4B9925E1" w:rsidR="00C14B05" w:rsidRPr="00C14B05" w:rsidRDefault="00FC7CB3" w:rsidP="004D06F1">
            <w:r>
              <w:t>+</w:t>
            </w:r>
            <w:proofErr w:type="spellStart"/>
            <w:proofErr w:type="gramStart"/>
            <w:r w:rsidR="00C14B05">
              <w:t>МКп</w:t>
            </w:r>
            <w:proofErr w:type="spellEnd"/>
            <w:r w:rsidR="00C14B05">
              <w:rPr>
                <w:lang w:val="en-US"/>
              </w:rPr>
              <w:t>&gt;</w:t>
            </w:r>
            <w:r>
              <w:t>+</w:t>
            </w:r>
            <w:proofErr w:type="gramEnd"/>
            <w:r w:rsidR="00C14B05">
              <w:t>МКл</w:t>
            </w:r>
          </w:p>
        </w:tc>
        <w:tc>
          <w:tcPr>
            <w:tcW w:w="4956" w:type="dxa"/>
          </w:tcPr>
          <w:p w14:paraId="48144FA3" w14:textId="0D0713D6" w:rsidR="00C14B05" w:rsidRDefault="00C14B05" w:rsidP="004D06F1">
            <w:r>
              <w:t xml:space="preserve">Прямо с </w:t>
            </w:r>
            <w:proofErr w:type="spellStart"/>
            <w:r>
              <w:t>доворотом</w:t>
            </w:r>
            <w:proofErr w:type="spellEnd"/>
            <w:r>
              <w:t xml:space="preserve"> налево</w:t>
            </w:r>
          </w:p>
        </w:tc>
      </w:tr>
      <w:tr w:rsidR="00C14B05" w14:paraId="4B625343" w14:textId="77777777" w:rsidTr="004D06F1">
        <w:tc>
          <w:tcPr>
            <w:tcW w:w="4956" w:type="dxa"/>
          </w:tcPr>
          <w:p w14:paraId="0149D4BF" w14:textId="69E3A7CA" w:rsidR="00C14B05" w:rsidRPr="00C14B05" w:rsidRDefault="00FC7CB3" w:rsidP="004D06F1">
            <w:r>
              <w:t>+</w:t>
            </w:r>
            <w:proofErr w:type="spellStart"/>
            <w:proofErr w:type="gramStart"/>
            <w:r w:rsidR="00C14B05">
              <w:t>МКп</w:t>
            </w:r>
            <w:proofErr w:type="spellEnd"/>
            <w:r w:rsidR="00C14B05">
              <w:rPr>
                <w:lang w:val="en-US"/>
              </w:rPr>
              <w:t>&lt;</w:t>
            </w:r>
            <w:proofErr w:type="gramEnd"/>
            <w:r>
              <w:t>+</w:t>
            </w:r>
            <w:r w:rsidR="00C14B05">
              <w:t>МКл</w:t>
            </w:r>
          </w:p>
        </w:tc>
        <w:tc>
          <w:tcPr>
            <w:tcW w:w="4956" w:type="dxa"/>
          </w:tcPr>
          <w:p w14:paraId="087353CB" w14:textId="75F4D11F" w:rsidR="00C14B05" w:rsidRDefault="00C14B05" w:rsidP="004D06F1">
            <w:r>
              <w:t xml:space="preserve">Прямо с </w:t>
            </w:r>
            <w:proofErr w:type="spellStart"/>
            <w:r>
              <w:t>доворотом</w:t>
            </w:r>
            <w:proofErr w:type="spellEnd"/>
            <w:r>
              <w:t xml:space="preserve"> направо</w:t>
            </w:r>
          </w:p>
        </w:tc>
      </w:tr>
      <w:tr w:rsidR="00C14B05" w14:paraId="6D488921" w14:textId="77777777" w:rsidTr="00DE4480">
        <w:tc>
          <w:tcPr>
            <w:tcW w:w="4956" w:type="dxa"/>
          </w:tcPr>
          <w:p w14:paraId="14BD54EF" w14:textId="02767F39" w:rsidR="00C14B05" w:rsidRPr="00C14B05" w:rsidRDefault="00C14B05" w:rsidP="00DE4480">
            <w:r>
              <w:t>-</w:t>
            </w:r>
            <w:proofErr w:type="spellStart"/>
            <w:r>
              <w:t>МКп</w:t>
            </w:r>
            <w:proofErr w:type="spellEnd"/>
            <w:r>
              <w:rPr>
                <w:lang w:val="en-US"/>
              </w:rPr>
              <w:t>&gt;</w:t>
            </w:r>
            <w:r>
              <w:t>-МКл</w:t>
            </w:r>
          </w:p>
        </w:tc>
        <w:tc>
          <w:tcPr>
            <w:tcW w:w="4956" w:type="dxa"/>
          </w:tcPr>
          <w:p w14:paraId="3E7017A9" w14:textId="1CE29E05" w:rsidR="00C14B05" w:rsidRDefault="00C14B05" w:rsidP="00DE4480">
            <w:r>
              <w:t xml:space="preserve">Назад с </w:t>
            </w:r>
            <w:proofErr w:type="spellStart"/>
            <w:r>
              <w:t>доворотом</w:t>
            </w:r>
            <w:proofErr w:type="spellEnd"/>
            <w:r>
              <w:t xml:space="preserve"> налево</w:t>
            </w:r>
          </w:p>
        </w:tc>
      </w:tr>
      <w:tr w:rsidR="00C14B05" w14:paraId="641446F2" w14:textId="77777777" w:rsidTr="00DE4480">
        <w:tc>
          <w:tcPr>
            <w:tcW w:w="4956" w:type="dxa"/>
          </w:tcPr>
          <w:p w14:paraId="12C1B5EB" w14:textId="2FFFC6B3" w:rsidR="00C14B05" w:rsidRPr="00C14B05" w:rsidRDefault="00C14B05" w:rsidP="00DE4480">
            <w:r>
              <w:t>-</w:t>
            </w:r>
            <w:proofErr w:type="spellStart"/>
            <w:proofErr w:type="gramStart"/>
            <w:r>
              <w:t>МКп</w:t>
            </w:r>
            <w:proofErr w:type="spellEnd"/>
            <w:r>
              <w:rPr>
                <w:lang w:val="en-US"/>
              </w:rPr>
              <w:t>&lt;</w:t>
            </w:r>
            <w:proofErr w:type="gramEnd"/>
            <w:r>
              <w:t>-МКл</w:t>
            </w:r>
          </w:p>
        </w:tc>
        <w:tc>
          <w:tcPr>
            <w:tcW w:w="4956" w:type="dxa"/>
          </w:tcPr>
          <w:p w14:paraId="2C6CC6D3" w14:textId="4EA405B5" w:rsidR="00C14B05" w:rsidRDefault="00C14B05" w:rsidP="00DE4480">
            <w:r>
              <w:t xml:space="preserve">Назад с </w:t>
            </w:r>
            <w:proofErr w:type="spellStart"/>
            <w:r>
              <w:t>доворотом</w:t>
            </w:r>
            <w:proofErr w:type="spellEnd"/>
            <w:r>
              <w:t xml:space="preserve"> направо</w:t>
            </w:r>
          </w:p>
        </w:tc>
      </w:tr>
      <w:tr w:rsidR="00C14B05" w14:paraId="37E0C050" w14:textId="77777777" w:rsidTr="004D06F1">
        <w:tc>
          <w:tcPr>
            <w:tcW w:w="4956" w:type="dxa"/>
          </w:tcPr>
          <w:p w14:paraId="4148C04A" w14:textId="5DA8ED36" w:rsidR="00C14B05" w:rsidRPr="00C14B05" w:rsidRDefault="00FC7CB3" w:rsidP="004D06F1">
            <w:r>
              <w:t>+</w:t>
            </w:r>
            <w:proofErr w:type="spellStart"/>
            <w:r w:rsidR="00C14B05">
              <w:t>МКп</w:t>
            </w:r>
            <w:proofErr w:type="spellEnd"/>
            <w:r w:rsidR="00C14B05">
              <w:t>=-МКл</w:t>
            </w:r>
          </w:p>
        </w:tc>
        <w:tc>
          <w:tcPr>
            <w:tcW w:w="4956" w:type="dxa"/>
          </w:tcPr>
          <w:p w14:paraId="1F05AD94" w14:textId="5F9DEE45" w:rsidR="00C14B05" w:rsidRDefault="00C14B05" w:rsidP="004D06F1">
            <w:r>
              <w:t>Разворот на месте против часовой стрелки</w:t>
            </w:r>
          </w:p>
        </w:tc>
      </w:tr>
      <w:tr w:rsidR="00C14B05" w14:paraId="3DE07433" w14:textId="77777777" w:rsidTr="004D06F1">
        <w:tc>
          <w:tcPr>
            <w:tcW w:w="4956" w:type="dxa"/>
          </w:tcPr>
          <w:p w14:paraId="44DC42C8" w14:textId="34A121FC" w:rsidR="00C14B05" w:rsidRDefault="00C14B05" w:rsidP="004D06F1">
            <w:r>
              <w:t>-</w:t>
            </w:r>
            <w:proofErr w:type="spellStart"/>
            <w:r>
              <w:t>МКп</w:t>
            </w:r>
            <w:proofErr w:type="spellEnd"/>
            <w:r>
              <w:t>=</w:t>
            </w:r>
            <w:r w:rsidR="00FC7CB3">
              <w:t>+</w:t>
            </w:r>
            <w:r>
              <w:t>МКл</w:t>
            </w:r>
          </w:p>
        </w:tc>
        <w:tc>
          <w:tcPr>
            <w:tcW w:w="4956" w:type="dxa"/>
          </w:tcPr>
          <w:p w14:paraId="50FABAE3" w14:textId="286A97B0" w:rsidR="00C14B05" w:rsidRDefault="00C14B05" w:rsidP="004D06F1">
            <w:r>
              <w:t>Разворот на месте по часовой стрелке</w:t>
            </w:r>
          </w:p>
        </w:tc>
      </w:tr>
      <w:tr w:rsidR="00C14B05" w14:paraId="2CB9C36D" w14:textId="77777777" w:rsidTr="004D06F1">
        <w:tc>
          <w:tcPr>
            <w:tcW w:w="4956" w:type="dxa"/>
          </w:tcPr>
          <w:p w14:paraId="79ACF0E1" w14:textId="65A70567" w:rsidR="00C14B05" w:rsidRPr="00C14B05" w:rsidRDefault="00FC7CB3" w:rsidP="004D06F1">
            <w:r>
              <w:t>+</w:t>
            </w:r>
            <w:proofErr w:type="spellStart"/>
            <w:r w:rsidR="00C14B05">
              <w:t>МКп</w:t>
            </w:r>
            <w:proofErr w:type="spellEnd"/>
            <w:r w:rsidR="00C14B05">
              <w:t xml:space="preserve"> = -2*</w:t>
            </w:r>
            <w:r>
              <w:t>+</w:t>
            </w:r>
            <w:r w:rsidR="00C14B05">
              <w:t>МКл</w:t>
            </w:r>
            <w:r w:rsidR="00C14B05">
              <w:rPr>
                <w:rStyle w:val="af2"/>
              </w:rPr>
              <w:footnoteReference w:id="1"/>
            </w:r>
          </w:p>
        </w:tc>
        <w:tc>
          <w:tcPr>
            <w:tcW w:w="4956" w:type="dxa"/>
          </w:tcPr>
          <w:p w14:paraId="7AA1D01C" w14:textId="39EFCE7B" w:rsidR="00C14B05" w:rsidRDefault="00C14B05" w:rsidP="002950C8">
            <w:pPr>
              <w:keepNext/>
            </w:pPr>
            <w:r>
              <w:t>Разворот против часовой стрелки со смещением оси вращения на 50% от центральной оси</w:t>
            </w:r>
          </w:p>
        </w:tc>
      </w:tr>
    </w:tbl>
    <w:p w14:paraId="4B1F479C" w14:textId="7A126382" w:rsidR="002950C8" w:rsidRDefault="002950C8">
      <w:pPr>
        <w:pStyle w:val="a8"/>
      </w:pPr>
      <w:r>
        <w:t xml:space="preserve">Таб. </w:t>
      </w:r>
      <w:fldSimple w:instr=" SEQ Таб. \* ARABIC ">
        <w:r w:rsidR="007A2EE0">
          <w:rPr>
            <w:noProof/>
          </w:rPr>
          <w:t>1</w:t>
        </w:r>
      </w:fldSimple>
      <w:r w:rsidR="00FC7CB3">
        <w:t xml:space="preserve"> – </w:t>
      </w:r>
      <w:proofErr w:type="spellStart"/>
      <w:r w:rsidR="00FC7CB3">
        <w:t>рекция</w:t>
      </w:r>
      <w:proofErr w:type="spellEnd"/>
      <w:r w:rsidR="00FC7CB3">
        <w:t xml:space="preserve"> КМ1 на скорость и направление </w:t>
      </w:r>
      <w:proofErr w:type="spellStart"/>
      <w:r w:rsidR="00FC7CB3">
        <w:t>МКп</w:t>
      </w:r>
      <w:proofErr w:type="spellEnd"/>
      <w:r w:rsidR="00FC7CB3">
        <w:t>/л</w:t>
      </w:r>
    </w:p>
    <w:p w14:paraId="4E4283F7" w14:textId="36217F34" w:rsidR="00777C02" w:rsidRPr="00777C02" w:rsidRDefault="00031ACD" w:rsidP="00031ACD">
      <w:pPr>
        <w:pStyle w:val="3"/>
      </w:pPr>
      <w:bookmarkStart w:id="38" w:name="_Toc71881553"/>
      <w:r>
        <w:t>Ограничения</w:t>
      </w:r>
      <w:bookmarkEnd w:id="38"/>
      <w:r>
        <w:t xml:space="preserve"> </w:t>
      </w:r>
    </w:p>
    <w:p w14:paraId="6530106D" w14:textId="0B76C4D1" w:rsidR="007F3A8D" w:rsidRDefault="002950C8" w:rsidP="00FE7773">
      <w:r>
        <w:t>Основное ограничение КМ1 – не имеется возможности движения в бок («крабом»)</w:t>
      </w:r>
      <w:r w:rsidR="00F70D81">
        <w:t xml:space="preserve"> и сужение расстояния между опорными колесами до 234мм.</w:t>
      </w:r>
    </w:p>
    <w:p w14:paraId="66694CCE" w14:textId="77777777" w:rsidR="007F3A8D" w:rsidRDefault="007F3A8D">
      <w:pPr>
        <w:jc w:val="left"/>
      </w:pPr>
      <w:r>
        <w:br w:type="page"/>
      </w:r>
    </w:p>
    <w:p w14:paraId="4D492E01" w14:textId="77777777" w:rsidR="00FE7773" w:rsidRPr="00FE7773" w:rsidRDefault="00FE7773" w:rsidP="00FE7773"/>
    <w:p w14:paraId="7BCE581B" w14:textId="4986BFD2" w:rsidR="002875FC" w:rsidRDefault="002875FC" w:rsidP="00985E9B">
      <w:pPr>
        <w:pStyle w:val="2"/>
      </w:pPr>
      <w:bookmarkStart w:id="39" w:name="_Toc71881554"/>
      <w:r>
        <w:t>Концептуальная модель №2 (Бортоповоротная с осевым вращением)</w:t>
      </w:r>
      <w:bookmarkEnd w:id="39"/>
    </w:p>
    <w:p w14:paraId="464BB778" w14:textId="27448243" w:rsidR="00031ACD" w:rsidRDefault="00031ACD" w:rsidP="00031ACD">
      <w:pPr>
        <w:pStyle w:val="3"/>
      </w:pPr>
      <w:bookmarkStart w:id="40" w:name="_Toc71881555"/>
      <w:r>
        <w:t>Описание</w:t>
      </w:r>
      <w:bookmarkEnd w:id="40"/>
    </w:p>
    <w:p w14:paraId="3DDE4972" w14:textId="5100FC2B" w:rsidR="00F70D81" w:rsidRDefault="00F70D81" w:rsidP="00F70D81">
      <w:r>
        <w:t xml:space="preserve">Концептуальная модель №2 (далее КМ2) приводится в движение двумя </w:t>
      </w:r>
      <w:proofErr w:type="gramStart"/>
      <w:r>
        <w:t>мотор-колесами</w:t>
      </w:r>
      <w:proofErr w:type="gramEnd"/>
      <w:r>
        <w:t xml:space="preserve"> закрепленными на поворотном узле с осью вращения по центру КМ2.</w:t>
      </w:r>
    </w:p>
    <w:p w14:paraId="13B46E09" w14:textId="4132CBF3" w:rsidR="00F70D81" w:rsidRDefault="00F70D81" w:rsidP="00F70D81">
      <w:r>
        <w:t>Изменение направления движения осуществляется изменением скорости и направления вращения мотор-колес, а вращение каретки задает расположение груза относительно направления движения.</w:t>
      </w:r>
    </w:p>
    <w:p w14:paraId="0BEE1E06" w14:textId="77777777" w:rsidR="00F70D81" w:rsidRDefault="00F70D81" w:rsidP="00F70D81">
      <w:r>
        <w:t>Четыре линейных движителя позволяют осуществлять подъем груза на высоту 50мм с контролем веса, приходящегося на каждый линейный движитель.</w:t>
      </w:r>
    </w:p>
    <w:p w14:paraId="49027BFC" w14:textId="4C276C22" w:rsidR="00F70D81" w:rsidRDefault="00F70D81" w:rsidP="00F70D81">
      <w:r>
        <w:t>Для исключения проскальзывания мотор-колес каждое имеет два прижима, которые, на этапе эскизного проектирования необходимо рассчитать в зависимости от полного веса пустого робота, требуемого прижимного усилия для обеспечения тяги 0,9кН и предотвращения проскальзывания при развороте груза вокруг вертикальной оси.</w:t>
      </w:r>
    </w:p>
    <w:p w14:paraId="7F5B4809" w14:textId="13EFEE0B" w:rsidR="00F70D81" w:rsidRDefault="00F70D81" w:rsidP="00F70D81">
      <w:r>
        <w:t>Основная нагрузка от перемещаемого груза воспринимается свободно-поворотными колесами («ленивцы») диаметром 100мм и диаметром теоретически возможной зоны контакта 100мм.</w:t>
      </w:r>
    </w:p>
    <w:p w14:paraId="6BE78B23" w14:textId="77777777" w:rsidR="00F70D81" w:rsidRDefault="00F70D81" w:rsidP="00F70D81">
      <w:r>
        <w:t>При неблагоприятных условиях (ленивцы направлены к продольной оси) опорная база сокращается на 200мм и, с учетом мест крепления составляет 234мм, что накладывает дополнительные ограничения на распределение перевозимого груза.</w:t>
      </w:r>
    </w:p>
    <w:p w14:paraId="2CD19FF3" w14:textId="61087492" w:rsidR="00F70D81" w:rsidRPr="00FF4D07" w:rsidRDefault="00F70D81" w:rsidP="00F70D81">
      <w:r>
        <w:t>КМ2 имеет плохую характеристику по параметру «</w:t>
      </w:r>
      <w:r w:rsidRPr="00985E9B">
        <w:rPr>
          <w:u w:val="single"/>
        </w:rPr>
        <w:t>свободное пространство максимального объема</w:t>
      </w:r>
      <w:r>
        <w:t>».</w:t>
      </w:r>
    </w:p>
    <w:p w14:paraId="6DB7EA6E" w14:textId="77777777" w:rsidR="007F3A8D" w:rsidRDefault="007F3A8D" w:rsidP="007F3A8D">
      <w:pPr>
        <w:keepNext/>
      </w:pPr>
      <w:r w:rsidRPr="007F3A8D">
        <w:rPr>
          <w:noProof/>
        </w:rPr>
        <w:lastRenderedPageBreak/>
        <w:drawing>
          <wp:inline distT="0" distB="0" distL="0" distR="0" wp14:anchorId="76D994F5" wp14:editId="06F1D952">
            <wp:extent cx="6162675" cy="7896225"/>
            <wp:effectExtent l="0" t="0" r="9525" b="9525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69D" w14:textId="7DF09A7C" w:rsidR="00F70D81" w:rsidRDefault="007F3A8D" w:rsidP="007F3A8D">
      <w:pPr>
        <w:pStyle w:val="a8"/>
        <w:jc w:val="both"/>
      </w:pPr>
      <w:r>
        <w:t xml:space="preserve">Рис. № </w:t>
      </w:r>
      <w:fldSimple w:instr=" SEQ Рис._№ \* ARABIC ">
        <w:r w:rsidR="007A2EE0">
          <w:rPr>
            <w:noProof/>
          </w:rPr>
          <w:t>3</w:t>
        </w:r>
      </w:fldSimple>
    </w:p>
    <w:p w14:paraId="173EBB50" w14:textId="6B8A9DD1" w:rsidR="007F3A8D" w:rsidRPr="007F3A8D" w:rsidRDefault="007F3A8D" w:rsidP="007F3A8D">
      <w:r>
        <w:t xml:space="preserve">Выбор размера базы между </w:t>
      </w:r>
      <w:proofErr w:type="spellStart"/>
      <w:r>
        <w:t>МКп</w:t>
      </w:r>
      <w:proofErr w:type="spellEnd"/>
      <w:r>
        <w:t xml:space="preserve"> и МКл влияет на занимаемый поворотным узлом объем свободного пространства и «остроту» реакции на разницу угловых скоростей </w:t>
      </w:r>
      <w:proofErr w:type="spellStart"/>
      <w:r>
        <w:t>МКп</w:t>
      </w:r>
      <w:proofErr w:type="spellEnd"/>
      <w:r>
        <w:t>/л.</w:t>
      </w:r>
    </w:p>
    <w:p w14:paraId="61CA51A1" w14:textId="70B47497" w:rsidR="00031ACD" w:rsidRDefault="00031ACD" w:rsidP="00031ACD">
      <w:pPr>
        <w:pStyle w:val="3"/>
      </w:pPr>
      <w:bookmarkStart w:id="41" w:name="_Toc71881556"/>
      <w:r>
        <w:lastRenderedPageBreak/>
        <w:t>Принцип управления направлением движения</w:t>
      </w:r>
      <w:bookmarkEnd w:id="41"/>
    </w:p>
    <w:p w14:paraId="7774AE64" w14:textId="20F2388A" w:rsidR="007F3A8D" w:rsidRPr="007F3A8D" w:rsidRDefault="007F3A8D" w:rsidP="007F3A8D">
      <w:r>
        <w:t xml:space="preserve">КМ2 осуществляет движение, поворот и разворот за счет разности и направления угловых скоростей правого (далее </w:t>
      </w:r>
      <w:proofErr w:type="spellStart"/>
      <w:r>
        <w:t>МКп</w:t>
      </w:r>
      <w:proofErr w:type="spellEnd"/>
      <w:r>
        <w:t xml:space="preserve">) и левого (далее МКл) мотор-колес. Кроме того, возможно изменение расположения оси </w:t>
      </w:r>
      <w:proofErr w:type="spellStart"/>
      <w:r>
        <w:t>МКп</w:t>
      </w:r>
      <w:proofErr w:type="spellEnd"/>
      <w:r>
        <w:t xml:space="preserve">/л относительно продольной ось </w:t>
      </w:r>
      <w:r w:rsidR="00FC7CB3">
        <w:t>платформы. За изменение данной оси отвечает поворотная каретка (далее ПК)</w:t>
      </w:r>
    </w:p>
    <w:p w14:paraId="4474B928" w14:textId="77777777" w:rsidR="00FC7CB3" w:rsidRDefault="00FC7CB3" w:rsidP="00FC7CB3"/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3501"/>
        <w:gridCol w:w="6417"/>
      </w:tblGrid>
      <w:tr w:rsidR="00FC7CB3" w:rsidRPr="00C14B05" w14:paraId="787B4341" w14:textId="5072C505" w:rsidTr="00FC7CB3">
        <w:tc>
          <w:tcPr>
            <w:tcW w:w="3501" w:type="dxa"/>
          </w:tcPr>
          <w:p w14:paraId="4CF00966" w14:textId="32D5C6CD" w:rsidR="00FC7CB3" w:rsidRPr="00C14B05" w:rsidRDefault="00FC7CB3" w:rsidP="00DE4480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Режим (угловая скорость)</w:t>
            </w:r>
            <w:r>
              <w:rPr>
                <w:b/>
                <w:bCs/>
              </w:rPr>
              <w:t xml:space="preserve"> и угла каретки</w:t>
            </w:r>
          </w:p>
        </w:tc>
        <w:tc>
          <w:tcPr>
            <w:tcW w:w="6417" w:type="dxa"/>
          </w:tcPr>
          <w:p w14:paraId="2FA56E0A" w14:textId="15B762BB" w:rsidR="00FC7CB3" w:rsidRPr="00C14B05" w:rsidRDefault="00FC7CB3" w:rsidP="00DE4480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Движение КМ</w:t>
            </w:r>
            <w:r>
              <w:rPr>
                <w:b/>
                <w:bCs/>
              </w:rPr>
              <w:t>2</w:t>
            </w:r>
          </w:p>
        </w:tc>
      </w:tr>
      <w:tr w:rsidR="00FC7CB3" w:rsidRPr="00FC7CB3" w14:paraId="75E5E7C3" w14:textId="77777777" w:rsidTr="00FC7CB3">
        <w:tc>
          <w:tcPr>
            <w:tcW w:w="3501" w:type="dxa"/>
          </w:tcPr>
          <w:p w14:paraId="3F5F7028" w14:textId="67A30919" w:rsidR="00FC7CB3" w:rsidRPr="00FC7CB3" w:rsidRDefault="00FC7CB3" w:rsidP="00DE4480">
            <w:pPr>
              <w:rPr>
                <w:u w:val="single"/>
              </w:rPr>
            </w:pPr>
            <w:r>
              <w:rPr>
                <w:u w:val="single"/>
              </w:rPr>
              <w:t>Каретка 0</w:t>
            </w:r>
            <w:r>
              <w:rPr>
                <w:rFonts w:ascii="Calibri" w:hAnsi="Calibri" w:cs="Calibri"/>
                <w:u w:val="single"/>
              </w:rPr>
              <w:t>°</w:t>
            </w:r>
            <w:r>
              <w:rPr>
                <w:u w:val="single"/>
              </w:rPr>
              <w:t xml:space="preserve"> (Аналогично КМ1</w:t>
            </w:r>
          </w:p>
        </w:tc>
        <w:tc>
          <w:tcPr>
            <w:tcW w:w="6417" w:type="dxa"/>
          </w:tcPr>
          <w:p w14:paraId="4B5E744A" w14:textId="77777777" w:rsidR="00FC7CB3" w:rsidRPr="00FC7CB3" w:rsidRDefault="00FC7CB3" w:rsidP="00DE4480">
            <w:pPr>
              <w:rPr>
                <w:u w:val="single"/>
              </w:rPr>
            </w:pPr>
          </w:p>
        </w:tc>
      </w:tr>
      <w:tr w:rsidR="00FC7CB3" w14:paraId="19D31FC9" w14:textId="5277566E" w:rsidTr="00FC7CB3">
        <w:tc>
          <w:tcPr>
            <w:tcW w:w="3501" w:type="dxa"/>
          </w:tcPr>
          <w:p w14:paraId="2BD01BB6" w14:textId="77777777" w:rsidR="00FC7CB3" w:rsidRPr="004D06F1" w:rsidRDefault="00FC7CB3" w:rsidP="00DE4480">
            <w:r>
              <w:t>+</w:t>
            </w:r>
            <w:proofErr w:type="spellStart"/>
            <w:r>
              <w:t>МКп</w:t>
            </w:r>
            <w:proofErr w:type="spellEnd"/>
            <w:r>
              <w:t>=+МКл</w:t>
            </w:r>
          </w:p>
        </w:tc>
        <w:tc>
          <w:tcPr>
            <w:tcW w:w="6417" w:type="dxa"/>
          </w:tcPr>
          <w:p w14:paraId="69C3DBC6" w14:textId="77777777" w:rsidR="00FC7CB3" w:rsidRDefault="00FC7CB3" w:rsidP="00DE4480">
            <w:r>
              <w:t>Прямо вперед</w:t>
            </w:r>
          </w:p>
        </w:tc>
      </w:tr>
      <w:tr w:rsidR="00FC7CB3" w14:paraId="7EB79940" w14:textId="53D5AED1" w:rsidTr="00FC7CB3">
        <w:tc>
          <w:tcPr>
            <w:tcW w:w="3501" w:type="dxa"/>
          </w:tcPr>
          <w:p w14:paraId="5377283A" w14:textId="77777777" w:rsidR="00FC7CB3" w:rsidRDefault="00FC7CB3" w:rsidP="00DE4480">
            <w:r>
              <w:t>-</w:t>
            </w:r>
            <w:proofErr w:type="spellStart"/>
            <w:r>
              <w:t>МКп</w:t>
            </w:r>
            <w:proofErr w:type="spellEnd"/>
            <w:r>
              <w:t>=-МКл</w:t>
            </w:r>
          </w:p>
        </w:tc>
        <w:tc>
          <w:tcPr>
            <w:tcW w:w="6417" w:type="dxa"/>
          </w:tcPr>
          <w:p w14:paraId="1D4F1A7B" w14:textId="77777777" w:rsidR="00FC7CB3" w:rsidRDefault="00FC7CB3" w:rsidP="00DE4480">
            <w:r>
              <w:t>Прямо назад</w:t>
            </w:r>
          </w:p>
        </w:tc>
      </w:tr>
      <w:tr w:rsidR="00FC7CB3" w14:paraId="259935EF" w14:textId="6F23EA40" w:rsidTr="00FC7CB3">
        <w:tc>
          <w:tcPr>
            <w:tcW w:w="3501" w:type="dxa"/>
          </w:tcPr>
          <w:p w14:paraId="647F31C5" w14:textId="77777777" w:rsidR="00FC7CB3" w:rsidRPr="00C14B05" w:rsidRDefault="00FC7CB3" w:rsidP="00DE4480">
            <w:r>
              <w:t>+</w:t>
            </w:r>
            <w:proofErr w:type="spellStart"/>
            <w:proofErr w:type="gramStart"/>
            <w:r>
              <w:t>МКп</w:t>
            </w:r>
            <w:proofErr w:type="spellEnd"/>
            <w:r>
              <w:rPr>
                <w:lang w:val="en-US"/>
              </w:rPr>
              <w:t>&gt;</w:t>
            </w:r>
            <w:r>
              <w:t>+</w:t>
            </w:r>
            <w:proofErr w:type="gramEnd"/>
            <w:r>
              <w:t>МКл</w:t>
            </w:r>
          </w:p>
        </w:tc>
        <w:tc>
          <w:tcPr>
            <w:tcW w:w="6417" w:type="dxa"/>
          </w:tcPr>
          <w:p w14:paraId="7EA546C7" w14:textId="77777777" w:rsidR="00FC7CB3" w:rsidRDefault="00FC7CB3" w:rsidP="00DE4480">
            <w:r>
              <w:t xml:space="preserve">Прямо с </w:t>
            </w:r>
            <w:proofErr w:type="spellStart"/>
            <w:r>
              <w:t>доворотом</w:t>
            </w:r>
            <w:proofErr w:type="spellEnd"/>
            <w:r>
              <w:t xml:space="preserve"> налево</w:t>
            </w:r>
          </w:p>
        </w:tc>
      </w:tr>
      <w:tr w:rsidR="00FC7CB3" w14:paraId="74C05D45" w14:textId="29950A2F" w:rsidTr="00FC7CB3">
        <w:tc>
          <w:tcPr>
            <w:tcW w:w="3501" w:type="dxa"/>
          </w:tcPr>
          <w:p w14:paraId="01B6CC33" w14:textId="77777777" w:rsidR="00FC7CB3" w:rsidRPr="00C14B05" w:rsidRDefault="00FC7CB3" w:rsidP="00DE4480">
            <w:r>
              <w:t>+</w:t>
            </w:r>
            <w:proofErr w:type="spellStart"/>
            <w:proofErr w:type="gramStart"/>
            <w:r>
              <w:t>МКп</w:t>
            </w:r>
            <w:proofErr w:type="spellEnd"/>
            <w:r>
              <w:rPr>
                <w:lang w:val="en-US"/>
              </w:rPr>
              <w:t>&lt;</w:t>
            </w:r>
            <w:proofErr w:type="gramEnd"/>
            <w:r>
              <w:t>+МКл</w:t>
            </w:r>
          </w:p>
        </w:tc>
        <w:tc>
          <w:tcPr>
            <w:tcW w:w="6417" w:type="dxa"/>
          </w:tcPr>
          <w:p w14:paraId="5CC460BF" w14:textId="77777777" w:rsidR="00FC7CB3" w:rsidRDefault="00FC7CB3" w:rsidP="00DE4480">
            <w:r>
              <w:t xml:space="preserve">Прямо с </w:t>
            </w:r>
            <w:proofErr w:type="spellStart"/>
            <w:r>
              <w:t>доворотом</w:t>
            </w:r>
            <w:proofErr w:type="spellEnd"/>
            <w:r>
              <w:t xml:space="preserve"> направо</w:t>
            </w:r>
          </w:p>
        </w:tc>
      </w:tr>
      <w:tr w:rsidR="00FC7CB3" w14:paraId="16FF10FD" w14:textId="055022BC" w:rsidTr="00FC7CB3">
        <w:tc>
          <w:tcPr>
            <w:tcW w:w="3501" w:type="dxa"/>
          </w:tcPr>
          <w:p w14:paraId="12C727C4" w14:textId="77777777" w:rsidR="00FC7CB3" w:rsidRPr="00C14B05" w:rsidRDefault="00FC7CB3" w:rsidP="00DE4480">
            <w:r>
              <w:t>-</w:t>
            </w:r>
            <w:proofErr w:type="spellStart"/>
            <w:r>
              <w:t>МКп</w:t>
            </w:r>
            <w:proofErr w:type="spellEnd"/>
            <w:r>
              <w:rPr>
                <w:lang w:val="en-US"/>
              </w:rPr>
              <w:t>&gt;</w:t>
            </w:r>
            <w:r>
              <w:t>-МКл</w:t>
            </w:r>
          </w:p>
        </w:tc>
        <w:tc>
          <w:tcPr>
            <w:tcW w:w="6417" w:type="dxa"/>
          </w:tcPr>
          <w:p w14:paraId="7D4D3BE1" w14:textId="77777777" w:rsidR="00FC7CB3" w:rsidRDefault="00FC7CB3" w:rsidP="00DE4480">
            <w:r>
              <w:t xml:space="preserve">Назад с </w:t>
            </w:r>
            <w:proofErr w:type="spellStart"/>
            <w:r>
              <w:t>доворотом</w:t>
            </w:r>
            <w:proofErr w:type="spellEnd"/>
            <w:r>
              <w:t xml:space="preserve"> налево</w:t>
            </w:r>
          </w:p>
        </w:tc>
      </w:tr>
      <w:tr w:rsidR="00FC7CB3" w14:paraId="1A6D4EAE" w14:textId="3A9B6FB3" w:rsidTr="00FC7CB3">
        <w:tc>
          <w:tcPr>
            <w:tcW w:w="3501" w:type="dxa"/>
          </w:tcPr>
          <w:p w14:paraId="523B8344" w14:textId="77777777" w:rsidR="00FC7CB3" w:rsidRPr="00C14B05" w:rsidRDefault="00FC7CB3" w:rsidP="00DE4480">
            <w:r>
              <w:t>-</w:t>
            </w:r>
            <w:proofErr w:type="spellStart"/>
            <w:proofErr w:type="gramStart"/>
            <w:r>
              <w:t>МКп</w:t>
            </w:r>
            <w:proofErr w:type="spellEnd"/>
            <w:r>
              <w:rPr>
                <w:lang w:val="en-US"/>
              </w:rPr>
              <w:t>&lt;</w:t>
            </w:r>
            <w:proofErr w:type="gramEnd"/>
            <w:r>
              <w:t>-МКл</w:t>
            </w:r>
          </w:p>
        </w:tc>
        <w:tc>
          <w:tcPr>
            <w:tcW w:w="6417" w:type="dxa"/>
          </w:tcPr>
          <w:p w14:paraId="50279ADF" w14:textId="77777777" w:rsidR="00FC7CB3" w:rsidRDefault="00FC7CB3" w:rsidP="00DE4480">
            <w:r>
              <w:t xml:space="preserve">Назад с </w:t>
            </w:r>
            <w:proofErr w:type="spellStart"/>
            <w:r>
              <w:t>доворотом</w:t>
            </w:r>
            <w:proofErr w:type="spellEnd"/>
            <w:r>
              <w:t xml:space="preserve"> направо</w:t>
            </w:r>
          </w:p>
        </w:tc>
      </w:tr>
      <w:tr w:rsidR="00FC7CB3" w14:paraId="33A33E6A" w14:textId="73086EB6" w:rsidTr="00FC7CB3">
        <w:tc>
          <w:tcPr>
            <w:tcW w:w="3501" w:type="dxa"/>
          </w:tcPr>
          <w:p w14:paraId="6E7031BD" w14:textId="77777777" w:rsidR="00FC7CB3" w:rsidRPr="00C14B05" w:rsidRDefault="00FC7CB3" w:rsidP="00DE4480">
            <w:r>
              <w:t>+</w:t>
            </w:r>
            <w:proofErr w:type="spellStart"/>
            <w:r>
              <w:t>МКп</w:t>
            </w:r>
            <w:proofErr w:type="spellEnd"/>
            <w:r>
              <w:t>=-МКл</w:t>
            </w:r>
          </w:p>
        </w:tc>
        <w:tc>
          <w:tcPr>
            <w:tcW w:w="6417" w:type="dxa"/>
          </w:tcPr>
          <w:p w14:paraId="61311944" w14:textId="77777777" w:rsidR="00FC7CB3" w:rsidRDefault="00FC7CB3" w:rsidP="00DE4480">
            <w:r>
              <w:t>Разворот на месте против часовой стрелки</w:t>
            </w:r>
          </w:p>
        </w:tc>
      </w:tr>
      <w:tr w:rsidR="00FC7CB3" w14:paraId="1B6384DB" w14:textId="10FB5BA4" w:rsidTr="00FC7CB3">
        <w:tc>
          <w:tcPr>
            <w:tcW w:w="3501" w:type="dxa"/>
          </w:tcPr>
          <w:p w14:paraId="189E33E3" w14:textId="77777777" w:rsidR="00FC7CB3" w:rsidRDefault="00FC7CB3" w:rsidP="00DE4480">
            <w:r>
              <w:t>-</w:t>
            </w:r>
            <w:proofErr w:type="spellStart"/>
            <w:r>
              <w:t>МКп</w:t>
            </w:r>
            <w:proofErr w:type="spellEnd"/>
            <w:r>
              <w:t>=+МКл</w:t>
            </w:r>
          </w:p>
        </w:tc>
        <w:tc>
          <w:tcPr>
            <w:tcW w:w="6417" w:type="dxa"/>
          </w:tcPr>
          <w:p w14:paraId="08395AF8" w14:textId="77777777" w:rsidR="00FC7CB3" w:rsidRDefault="00FC7CB3" w:rsidP="00DE4480">
            <w:r>
              <w:t>Разворот на месте по часовой стрелке</w:t>
            </w:r>
          </w:p>
        </w:tc>
      </w:tr>
      <w:tr w:rsidR="00FC7CB3" w14:paraId="7CFE4C74" w14:textId="4E53B5BF" w:rsidTr="00FC7CB3">
        <w:tc>
          <w:tcPr>
            <w:tcW w:w="3501" w:type="dxa"/>
          </w:tcPr>
          <w:p w14:paraId="53EC9834" w14:textId="77777777" w:rsidR="00FC7CB3" w:rsidRPr="00C14B05" w:rsidRDefault="00FC7CB3" w:rsidP="00DE4480">
            <w:r>
              <w:t>+</w:t>
            </w:r>
            <w:proofErr w:type="spellStart"/>
            <w:r>
              <w:t>МКп</w:t>
            </w:r>
            <w:proofErr w:type="spellEnd"/>
            <w:r>
              <w:t xml:space="preserve"> = -2*+МКл</w:t>
            </w:r>
            <w:r>
              <w:rPr>
                <w:rStyle w:val="af2"/>
              </w:rPr>
              <w:footnoteReference w:id="2"/>
            </w:r>
          </w:p>
        </w:tc>
        <w:tc>
          <w:tcPr>
            <w:tcW w:w="6417" w:type="dxa"/>
          </w:tcPr>
          <w:p w14:paraId="3697EA25" w14:textId="77777777" w:rsidR="00FC7CB3" w:rsidRDefault="00FC7CB3" w:rsidP="00DE4480">
            <w:pPr>
              <w:keepNext/>
            </w:pPr>
            <w:r>
              <w:t>Разворот против часовой стрелки со смещением оси вращения на 50% от центральной оси</w:t>
            </w:r>
          </w:p>
        </w:tc>
      </w:tr>
    </w:tbl>
    <w:p w14:paraId="42C7F520" w14:textId="5D368780" w:rsidR="00FC7CB3" w:rsidRDefault="00FC7CB3" w:rsidP="00FC7CB3">
      <w:pPr>
        <w:pStyle w:val="a8"/>
      </w:pPr>
      <w:bookmarkStart w:id="42" w:name="_Ref71799834"/>
      <w:r>
        <w:t xml:space="preserve">Таб. </w:t>
      </w:r>
      <w:fldSimple w:instr=" SEQ Таб. \* ARABIC ">
        <w:r w:rsidR="007A2EE0">
          <w:rPr>
            <w:noProof/>
          </w:rPr>
          <w:t>2</w:t>
        </w:r>
      </w:fldSimple>
      <w:r w:rsidRPr="00FC7CB3">
        <w:t xml:space="preserve"> </w:t>
      </w:r>
      <w:r w:rsidR="00EF0D59">
        <w:t>– «</w:t>
      </w:r>
      <w:r>
        <w:t>ре</w:t>
      </w:r>
      <w:r w:rsidR="00EF0D59">
        <w:t>а</w:t>
      </w:r>
      <w:r>
        <w:t xml:space="preserve">кция КМ2 на скорость и направление </w:t>
      </w:r>
      <w:proofErr w:type="spellStart"/>
      <w:r>
        <w:t>МКп</w:t>
      </w:r>
      <w:proofErr w:type="spellEnd"/>
      <w:r>
        <w:t>/л при расположении ПК в 0</w:t>
      </w:r>
      <w:r>
        <w:rPr>
          <w:rFonts w:ascii="Calibri" w:hAnsi="Calibri" w:cs="Calibri"/>
        </w:rPr>
        <w:t>°</w:t>
      </w:r>
      <w:bookmarkEnd w:id="42"/>
      <w:r w:rsidR="00EF0D59">
        <w:rPr>
          <w:rFonts w:ascii="Calibri" w:hAnsi="Calibri" w:cs="Calibri"/>
        </w:rPr>
        <w:t>»</w:t>
      </w:r>
    </w:p>
    <w:p w14:paraId="55E9CB6D" w14:textId="33AC7CD0" w:rsidR="007F3A8D" w:rsidRDefault="00EF0D59" w:rsidP="007F3A8D">
      <w:r>
        <w:t xml:space="preserve">При изменении угла ПК – движение МК2 аналогично приведенным в </w:t>
      </w:r>
      <w:r>
        <w:fldChar w:fldCharType="begin"/>
      </w:r>
      <w:r>
        <w:instrText xml:space="preserve"> REF _Ref71799834 \h </w:instrText>
      </w:r>
      <w:r>
        <w:fldChar w:fldCharType="separate"/>
      </w:r>
      <w:r w:rsidR="007A2EE0">
        <w:t xml:space="preserve">Таб. </w:t>
      </w:r>
      <w:r w:rsidR="007A2EE0">
        <w:rPr>
          <w:noProof/>
        </w:rPr>
        <w:t>2</w:t>
      </w:r>
      <w:r w:rsidR="007A2EE0" w:rsidRPr="00FC7CB3">
        <w:t xml:space="preserve"> </w:t>
      </w:r>
      <w:r w:rsidR="007A2EE0">
        <w:t xml:space="preserve">– «реакция КМ2 на скорость и направление </w:t>
      </w:r>
      <w:proofErr w:type="spellStart"/>
      <w:r w:rsidR="007A2EE0">
        <w:t>МКп</w:t>
      </w:r>
      <w:proofErr w:type="spellEnd"/>
      <w:r w:rsidR="007A2EE0">
        <w:t>/л при расположении ПК в 0</w:t>
      </w:r>
      <w:r w:rsidR="007A2EE0">
        <w:rPr>
          <w:rFonts w:ascii="Calibri" w:hAnsi="Calibri" w:cs="Calibri"/>
        </w:rPr>
        <w:t>°</w:t>
      </w:r>
      <w:r>
        <w:fldChar w:fldCharType="end"/>
      </w:r>
      <w:r>
        <w:t>»</w:t>
      </w:r>
      <w:r w:rsidR="00BD29E6">
        <w:t xml:space="preserve"> с учетом продольного расположения оси МК2.</w:t>
      </w:r>
    </w:p>
    <w:p w14:paraId="44F9FED8" w14:textId="63ECE685" w:rsidR="00BD29E6" w:rsidRPr="007F3A8D" w:rsidRDefault="00BD29E6" w:rsidP="007F3A8D">
      <w:r>
        <w:t xml:space="preserve">Режим постоянной скорости ПК при </w:t>
      </w:r>
      <w:proofErr w:type="spellStart"/>
      <w:r>
        <w:t>МКп</w:t>
      </w:r>
      <w:proofErr w:type="spellEnd"/>
      <w:r>
        <w:t>/л=0 приводит к вращению корпуса по часовой или против часовой стрелки.</w:t>
      </w:r>
    </w:p>
    <w:p w14:paraId="29AA81EE" w14:textId="77777777" w:rsidR="00031ACD" w:rsidRPr="00777C02" w:rsidRDefault="00031ACD" w:rsidP="00031ACD">
      <w:pPr>
        <w:pStyle w:val="3"/>
      </w:pPr>
      <w:bookmarkStart w:id="43" w:name="_Toc71881557"/>
      <w:r>
        <w:t>Ограничения</w:t>
      </w:r>
      <w:bookmarkEnd w:id="43"/>
      <w:r>
        <w:t xml:space="preserve"> </w:t>
      </w:r>
    </w:p>
    <w:p w14:paraId="5179BCC5" w14:textId="37055C9C" w:rsidR="00031ACD" w:rsidRDefault="00BD29E6" w:rsidP="00031ACD">
      <w:r>
        <w:t xml:space="preserve">В отличие от КМ1, КМ2 может двигаться «боком», но имеет существенное ограничение по </w:t>
      </w:r>
      <w:r w:rsidR="00EC27D9">
        <w:t>«</w:t>
      </w:r>
      <w:r w:rsidR="00EC27D9" w:rsidRPr="00985E9B">
        <w:rPr>
          <w:u w:val="single"/>
        </w:rPr>
        <w:t>свободно</w:t>
      </w:r>
      <w:r w:rsidR="00EC27D9">
        <w:rPr>
          <w:u w:val="single"/>
        </w:rPr>
        <w:t>му</w:t>
      </w:r>
      <w:r w:rsidR="00EC27D9" w:rsidRPr="00985E9B">
        <w:rPr>
          <w:u w:val="single"/>
        </w:rPr>
        <w:t xml:space="preserve"> пространств</w:t>
      </w:r>
      <w:r w:rsidR="00EC27D9">
        <w:rPr>
          <w:u w:val="single"/>
        </w:rPr>
        <w:t>у</w:t>
      </w:r>
      <w:r w:rsidR="00EC27D9" w:rsidRPr="00985E9B">
        <w:rPr>
          <w:u w:val="single"/>
        </w:rPr>
        <w:t xml:space="preserve"> максимального объема</w:t>
      </w:r>
      <w:r w:rsidR="00EC27D9">
        <w:t>».</w:t>
      </w:r>
    </w:p>
    <w:p w14:paraId="63BE9700" w14:textId="77A27EE2" w:rsidR="00EC27D9" w:rsidRPr="00031ACD" w:rsidRDefault="00EC27D9" w:rsidP="00031AC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11CC05" wp14:editId="072AC60E">
                <wp:simplePos x="0" y="0"/>
                <wp:positionH relativeFrom="column">
                  <wp:posOffset>4445</wp:posOffset>
                </wp:positionH>
                <wp:positionV relativeFrom="paragraph">
                  <wp:posOffset>2540</wp:posOffset>
                </wp:positionV>
                <wp:extent cx="5476875" cy="8339455"/>
                <wp:effectExtent l="0" t="0" r="9525" b="4445"/>
                <wp:wrapTopAndBottom/>
                <wp:docPr id="659" name="Группа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8339455"/>
                          <a:chOff x="0" y="0"/>
                          <a:chExt cx="5476875" cy="8339455"/>
                        </a:xfrm>
                      </wpg:grpSpPr>
                      <pic:pic xmlns:pic="http://schemas.openxmlformats.org/drawingml/2006/picture">
                        <pic:nvPicPr>
                          <pic:cNvPr id="657" name="Рисунок 65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794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8" name="Надпись 658"/>
                        <wps:cNvSpPr txBox="1"/>
                        <wps:spPr>
                          <a:xfrm>
                            <a:off x="0" y="8001000"/>
                            <a:ext cx="54768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6AB73" w14:textId="7988B811" w:rsidR="00743506" w:rsidRPr="001B4D79" w:rsidRDefault="00743506" w:rsidP="00EC27D9">
                              <w:pPr>
                                <w:pStyle w:val="a8"/>
                                <w:rPr>
                                  <w:sz w:val="28"/>
                                </w:rPr>
                              </w:pPr>
                              <w:r>
                                <w:t xml:space="preserve">Рис. № </w:t>
                              </w:r>
                              <w:fldSimple w:instr=" SEQ Рис._№ \* ARABIC ">
                                <w:r w:rsidR="007A2EE0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– </w:t>
                              </w:r>
                              <w:proofErr w:type="gramStart"/>
                              <w:r>
                                <w:t>область</w:t>
                              </w:r>
                              <w:proofErr w:type="gramEnd"/>
                              <w:r>
                                <w:t xml:space="preserve"> занимаемая ПК в конструкции КМ2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1CC05" id="Группа 659" o:spid="_x0000_s1026" style="position:absolute;left:0;text-align:left;margin-left:.35pt;margin-top:.2pt;width:431.25pt;height:656.65pt;z-index:251659264" coordsize="54768,83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657" o:spid="_x0000_s1027" type="#_x0000_t75" style="position:absolute;width:54768;height:7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58" o:spid="_x0000_s1028" type="#_x0000_t202" style="position:absolute;top:80010;width:5476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" stroked="f">
                  <v:textbox style="mso-fit-shape-to-text:t" inset="0,0,0,0">
                    <w:txbxContent>
                      <w:p w14:paraId="5656AB73" w14:textId="7988B811" w:rsidR="00743506" w:rsidRPr="001B4D79" w:rsidRDefault="00743506" w:rsidP="00EC27D9">
                        <w:pPr>
                          <w:pStyle w:val="a8"/>
                          <w:rPr>
                            <w:sz w:val="28"/>
                          </w:rPr>
                        </w:pPr>
                        <w:r>
                          <w:t xml:space="preserve">Рис. № </w:t>
                        </w:r>
                        <w:fldSimple w:instr=" SEQ Рис._№ \* ARABIC ">
                          <w:r w:rsidR="007A2EE0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– </w:t>
                        </w:r>
                        <w:proofErr w:type="gramStart"/>
                        <w:r>
                          <w:t>область</w:t>
                        </w:r>
                        <w:proofErr w:type="gramEnd"/>
                        <w:r>
                          <w:t xml:space="preserve"> занимаемая ПК в конструкции КМ2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Кроме существенного ограничения по «</w:t>
      </w:r>
      <w:r w:rsidRPr="00985E9B">
        <w:rPr>
          <w:u w:val="single"/>
        </w:rPr>
        <w:t>свободно</w:t>
      </w:r>
      <w:r>
        <w:rPr>
          <w:u w:val="single"/>
        </w:rPr>
        <w:t>му</w:t>
      </w:r>
      <w:r w:rsidRPr="00985E9B">
        <w:rPr>
          <w:u w:val="single"/>
        </w:rPr>
        <w:t xml:space="preserve"> пространств</w:t>
      </w:r>
      <w:r>
        <w:rPr>
          <w:u w:val="single"/>
        </w:rPr>
        <w:t>у</w:t>
      </w:r>
      <w:r w:rsidRPr="00985E9B">
        <w:rPr>
          <w:u w:val="single"/>
        </w:rPr>
        <w:t xml:space="preserve"> максимального объема</w:t>
      </w:r>
      <w:r>
        <w:t>», в данной проработке не достаточна прочность рамы на кручение. Установка усилителей – еще больше сократит полезное пространство.</w:t>
      </w:r>
    </w:p>
    <w:p w14:paraId="4ACA4999" w14:textId="0D474548" w:rsidR="002875FC" w:rsidRDefault="002875FC" w:rsidP="00985E9B">
      <w:pPr>
        <w:pStyle w:val="2"/>
      </w:pPr>
      <w:bookmarkStart w:id="44" w:name="_Toc71881558"/>
      <w:r>
        <w:lastRenderedPageBreak/>
        <w:t>Концептуальная модель №3 («Рохля»)</w:t>
      </w:r>
      <w:bookmarkEnd w:id="44"/>
    </w:p>
    <w:p w14:paraId="744A1838" w14:textId="35EF7E51" w:rsidR="00031ACD" w:rsidRDefault="00031ACD" w:rsidP="00031ACD">
      <w:pPr>
        <w:pStyle w:val="3"/>
      </w:pPr>
      <w:bookmarkStart w:id="45" w:name="_Toc71881559"/>
      <w:r>
        <w:t>Описание</w:t>
      </w:r>
      <w:bookmarkEnd w:id="45"/>
    </w:p>
    <w:p w14:paraId="52086D8D" w14:textId="7221116F" w:rsidR="00EC27D9" w:rsidRDefault="00EC27D9" w:rsidP="00EC27D9">
      <w:r>
        <w:t xml:space="preserve">Концептуальная модель №3 (далее КМ3) приводится в движение </w:t>
      </w:r>
      <w:r w:rsidR="00DF5D7A">
        <w:t>одним</w:t>
      </w:r>
      <w:r>
        <w:t xml:space="preserve"> мотор-колес</w:t>
      </w:r>
      <w:r w:rsidR="00DF5D7A">
        <w:t>ом</w:t>
      </w:r>
      <w:r>
        <w:t xml:space="preserve"> закрепленными на поворотном узле с осью вращения </w:t>
      </w:r>
      <w:r w:rsidR="00DF5D7A">
        <w:t>смещенном к передней балке рамы</w:t>
      </w:r>
      <w:r>
        <w:t>.</w:t>
      </w:r>
    </w:p>
    <w:p w14:paraId="285F8A53" w14:textId="7AAC6497" w:rsidR="00EC27D9" w:rsidRDefault="00EC27D9" w:rsidP="00EC27D9">
      <w:r>
        <w:t xml:space="preserve">Изменение направления движения осуществляется изменением </w:t>
      </w:r>
      <w:r w:rsidR="00DF5D7A">
        <w:t>угла расположения оси мотор-колеса</w:t>
      </w:r>
      <w:r>
        <w:t>.</w:t>
      </w:r>
    </w:p>
    <w:p w14:paraId="744A4C4B" w14:textId="77777777" w:rsidR="00EC27D9" w:rsidRDefault="00EC27D9" w:rsidP="00EC27D9">
      <w:r>
        <w:t>Четыре линейных движителя позволяют осуществлять подъем груза на высоту 50мм с контролем веса, приходящегося на каждый линейный движитель.</w:t>
      </w:r>
    </w:p>
    <w:p w14:paraId="615DD7A6" w14:textId="70268B02" w:rsidR="00EC27D9" w:rsidRDefault="00EC27D9" w:rsidP="00EC27D9">
      <w:r>
        <w:t>Для исключения проскальзывания мотор-колес</w:t>
      </w:r>
      <w:r w:rsidR="00A85866">
        <w:t>а</w:t>
      </w:r>
      <w:r>
        <w:t xml:space="preserve"> </w:t>
      </w:r>
      <w:r w:rsidR="00A85866">
        <w:t>оно</w:t>
      </w:r>
      <w:r>
        <w:t xml:space="preserve"> имеет </w:t>
      </w:r>
      <w:r w:rsidR="00A85866">
        <w:t>четыре</w:t>
      </w:r>
      <w:r>
        <w:t xml:space="preserve"> прижима, которые, на этапе эскизного проектирования необходимо рассчитать в зависимости от полного веса пустого робота, требуемого прижимного усилия для обеспечения тяги 0,9кН.</w:t>
      </w:r>
    </w:p>
    <w:p w14:paraId="6826E5A0" w14:textId="77777777" w:rsidR="00EC27D9" w:rsidRDefault="00EC27D9" w:rsidP="00EC27D9">
      <w:r>
        <w:t>Основная нагрузка от перемещаемого груза воспринимается свободно-поворотными колесами («ленивцы») диаметром 100мм и диаметром теоретически возможной зоны контакта 100мм.</w:t>
      </w:r>
    </w:p>
    <w:p w14:paraId="374421AA" w14:textId="77777777" w:rsidR="00EC27D9" w:rsidRDefault="00EC27D9" w:rsidP="00EC27D9">
      <w:r>
        <w:t>При неблагоприятных условиях (ленивцы направлены к продольной оси) опорная база сокращается на 200мм и, с учетом мест крепления составляет 234мм, что накладывает дополнительные ограничения на распределение перевозимого груза.</w:t>
      </w:r>
    </w:p>
    <w:p w14:paraId="4BCC37DF" w14:textId="14A13096" w:rsidR="00EC27D9" w:rsidRPr="00FF4D07" w:rsidRDefault="00EC27D9" w:rsidP="00EC27D9">
      <w:r>
        <w:t>КМ</w:t>
      </w:r>
      <w:r w:rsidR="00DF5D7A">
        <w:t>3</w:t>
      </w:r>
      <w:r>
        <w:t xml:space="preserve"> имеет характеристику по параметру «</w:t>
      </w:r>
      <w:r w:rsidRPr="00985E9B">
        <w:rPr>
          <w:u w:val="single"/>
        </w:rPr>
        <w:t>свободное пространство максимального объема</w:t>
      </w:r>
      <w:r>
        <w:t>»</w:t>
      </w:r>
      <w:r w:rsidR="00DF5D7A">
        <w:t xml:space="preserve"> сравнимую с КМ1</w:t>
      </w:r>
    </w:p>
    <w:p w14:paraId="3FCDB794" w14:textId="7CAE8739" w:rsidR="00EC27D9" w:rsidRPr="00EC27D9" w:rsidRDefault="008B1E7F" w:rsidP="008B1E7F">
      <w:pPr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869DED" wp14:editId="0EFCC175">
                <wp:simplePos x="0" y="0"/>
                <wp:positionH relativeFrom="column">
                  <wp:posOffset>4445</wp:posOffset>
                </wp:positionH>
                <wp:positionV relativeFrom="paragraph">
                  <wp:posOffset>2540</wp:posOffset>
                </wp:positionV>
                <wp:extent cx="6300470" cy="7263130"/>
                <wp:effectExtent l="0" t="0" r="5080" b="0"/>
                <wp:wrapTopAndBottom/>
                <wp:docPr id="663" name="Группа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7263130"/>
                          <a:chOff x="0" y="0"/>
                          <a:chExt cx="6300470" cy="7263130"/>
                        </a:xfrm>
                      </wpg:grpSpPr>
                      <pic:pic xmlns:pic="http://schemas.openxmlformats.org/drawingml/2006/picture">
                        <pic:nvPicPr>
                          <pic:cNvPr id="661" name="Рисунок 66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686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Надпись 662"/>
                        <wps:cNvSpPr txBox="1"/>
                        <wps:spPr>
                          <a:xfrm>
                            <a:off x="0" y="6924675"/>
                            <a:ext cx="63004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91FD9B" w14:textId="3E09A3EE" w:rsidR="00743506" w:rsidRPr="00323870" w:rsidRDefault="00743506" w:rsidP="008B1E7F">
                              <w:pPr>
                                <w:pStyle w:val="a8"/>
                                <w:rPr>
                                  <w:sz w:val="28"/>
                                </w:rPr>
                              </w:pPr>
                              <w:r>
                                <w:t xml:space="preserve">Рис. № </w:t>
                              </w:r>
                              <w:fldSimple w:instr=" SEQ Рис._№ \* ARABIC ">
                                <w:r w:rsidR="007A2EE0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69DED" id="Группа 663" o:spid="_x0000_s1029" style="position:absolute;left:0;text-align:left;margin-left:.35pt;margin-top:.2pt;width:496.1pt;height:571.9pt;z-index:251663360" coordsize="63004,72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">
                <v:shape id="Рисунок 661" o:spid="_x0000_s1030" type="#_x0000_t75" style="position:absolute;width:63004;height:68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">
                  <v:imagedata r:id="rId17" o:title=""/>
                </v:shape>
                <v:shape id="Надпись 662" o:spid="_x0000_s1031" type="#_x0000_t202" style="position:absolute;top:69246;width:6300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pfxgAAANw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GeT+B6Jh0BufgHAAD//wMAUEsBAi0AFAAGAAgAAAAhANvh9svuAAAAhQEAABMAAAAAAAAA&#10;AAAAAAAAAAAAAFtDb250ZW50X1R5cGVzXS54bWxQSwECLQAUAAYACAAAACEAWvQsW78AAAAVAQAA&#10;CwAAAAAAAAAAAAAAAAAfAQAAX3JlbHMvLnJlbHNQSwECLQAUAAYACAAAACEAEV06X8YAAADcAAAA&#10;DwAAAAAAAAAAAAAAAAAHAgAAZHJzL2Rvd25yZXYueG1sUEsFBgAAAAADAAMAtwAAAPoCAAAAAA==&#10;" stroked="f">
                  <v:textbox style="mso-fit-shape-to-text:t" inset="0,0,0,0">
                    <w:txbxContent>
                      <w:p w14:paraId="3091FD9B" w14:textId="3E09A3EE" w:rsidR="00743506" w:rsidRPr="00323870" w:rsidRDefault="00743506" w:rsidP="008B1E7F">
                        <w:pPr>
                          <w:pStyle w:val="a8"/>
                          <w:rPr>
                            <w:sz w:val="28"/>
                          </w:rPr>
                        </w:pPr>
                        <w:r>
                          <w:t xml:space="preserve">Рис. № </w:t>
                        </w:r>
                        <w:fldSimple w:instr=" SEQ Рис._№ \* ARABIC ">
                          <w:r w:rsidR="007A2EE0">
                            <w:rPr>
                              <w:noProof/>
                            </w:rPr>
                            <w:t>5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901E45" w14:textId="622DC7CB" w:rsidR="00031ACD" w:rsidRDefault="00031ACD" w:rsidP="00031ACD">
      <w:pPr>
        <w:pStyle w:val="3"/>
      </w:pPr>
      <w:bookmarkStart w:id="46" w:name="_Toc71881560"/>
      <w:r>
        <w:t>Принцип управления направлением движения</w:t>
      </w:r>
      <w:bookmarkEnd w:id="46"/>
    </w:p>
    <w:p w14:paraId="1156A86A" w14:textId="6312B046" w:rsidR="008B1E7F" w:rsidRDefault="008B1E7F" w:rsidP="008B1E7F">
      <w:pPr>
        <w:rPr>
          <w:rFonts w:ascii="Calibri" w:hAnsi="Calibri" w:cs="Calibri"/>
        </w:rPr>
      </w:pPr>
      <w:r>
        <w:t>Приводное колесо либо тянет</w:t>
      </w:r>
      <w:r w:rsidR="006635A1">
        <w:t xml:space="preserve"> (движение вперед)</w:t>
      </w:r>
      <w:r>
        <w:t>, либо толкает</w:t>
      </w:r>
      <w:r w:rsidR="006635A1">
        <w:t xml:space="preserve"> (движение назад)</w:t>
      </w:r>
      <w:r>
        <w:t xml:space="preserve">. Направление </w:t>
      </w:r>
      <w:r w:rsidR="006635A1">
        <w:t>движения выбирается поворотом каретки в диапазоне +/-95</w:t>
      </w:r>
      <w:r w:rsidR="006635A1">
        <w:rPr>
          <w:rFonts w:ascii="Calibri" w:hAnsi="Calibri" w:cs="Calibri"/>
        </w:rPr>
        <w:t>°.</w:t>
      </w:r>
    </w:p>
    <w:p w14:paraId="5F0151E8" w14:textId="40B9185F" w:rsidR="006635A1" w:rsidRPr="008B1E7F" w:rsidRDefault="006635A1" w:rsidP="008B1E7F">
      <w:r>
        <w:rPr>
          <w:rFonts w:ascii="Calibri" w:hAnsi="Calibri" w:cs="Calibri"/>
        </w:rPr>
        <w:t>КМ3 может осуществить разворот на месте.</w:t>
      </w:r>
    </w:p>
    <w:p w14:paraId="08E62CA3" w14:textId="77777777" w:rsidR="00031ACD" w:rsidRPr="00777C02" w:rsidRDefault="00031ACD" w:rsidP="00031ACD">
      <w:pPr>
        <w:pStyle w:val="3"/>
      </w:pPr>
      <w:bookmarkStart w:id="47" w:name="_Toc71881561"/>
      <w:r>
        <w:lastRenderedPageBreak/>
        <w:t>Ограничения</w:t>
      </w:r>
      <w:bookmarkEnd w:id="47"/>
      <w:r>
        <w:t xml:space="preserve"> </w:t>
      </w:r>
    </w:p>
    <w:p w14:paraId="02398904" w14:textId="368820C9" w:rsidR="00031ACD" w:rsidRDefault="006635A1" w:rsidP="00031ACD">
      <w:r>
        <w:t>КМ3 конструктивно не может двигаться боком. В отличии от КМ1, КМ3 имеет смещение траектории задней оси при движении по дуге и повороте.</w:t>
      </w:r>
    </w:p>
    <w:p w14:paraId="1F5E85FB" w14:textId="00F2B7A9" w:rsidR="006635A1" w:rsidRDefault="006635A1" w:rsidP="00031ACD">
      <w:r>
        <w:t>Обеспечение достаточного прижима одного ведущего колеса, смещенного к переднему краю робота, может потребовать дополнительного утяжеления робота, что отрицательно скажется на автономности, при прочих равных.</w:t>
      </w:r>
    </w:p>
    <w:p w14:paraId="7A7C792D" w14:textId="77777777" w:rsidR="006635A1" w:rsidRPr="00031ACD" w:rsidRDefault="006635A1" w:rsidP="00031ACD"/>
    <w:p w14:paraId="35F13830" w14:textId="77777777" w:rsidR="006635A1" w:rsidRDefault="006635A1">
      <w:pPr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122781F9" w14:textId="1441A8B1" w:rsidR="002875FC" w:rsidRDefault="002875FC" w:rsidP="00985E9B">
      <w:pPr>
        <w:pStyle w:val="2"/>
      </w:pPr>
      <w:bookmarkStart w:id="48" w:name="_Toc71881562"/>
      <w:r>
        <w:lastRenderedPageBreak/>
        <w:t>Концептуальная модель №4 («4х4»)</w:t>
      </w:r>
      <w:bookmarkEnd w:id="48"/>
    </w:p>
    <w:p w14:paraId="423BC8EF" w14:textId="25E36ABD" w:rsidR="00031ACD" w:rsidRDefault="00031ACD" w:rsidP="00031ACD">
      <w:pPr>
        <w:pStyle w:val="3"/>
      </w:pPr>
      <w:bookmarkStart w:id="49" w:name="_Toc71881563"/>
      <w:r>
        <w:t>Описание</w:t>
      </w:r>
      <w:bookmarkEnd w:id="49"/>
    </w:p>
    <w:p w14:paraId="4D651917" w14:textId="597A2032" w:rsidR="006635A1" w:rsidRDefault="006635A1" w:rsidP="006635A1">
      <w:r>
        <w:t>Концептуальная модель №4 (далее КМ4) приводится в движение четырьмя мотор-колесами.</w:t>
      </w:r>
    </w:p>
    <w:p w14:paraId="3A8060E5" w14:textId="1B66B24E" w:rsidR="006635A1" w:rsidRDefault="006635A1" w:rsidP="006635A1">
      <w:r>
        <w:t xml:space="preserve">Изменение направления движения осуществляется изменением скорости и направления вращения мотор-колес правого и левого борта, а </w:t>
      </w:r>
      <w:r w:rsidR="00A85866">
        <w:t>также</w:t>
      </w:r>
      <w:r>
        <w:t xml:space="preserve"> передней и задней оси.</w:t>
      </w:r>
    </w:p>
    <w:p w14:paraId="6A120D5A" w14:textId="77777777" w:rsidR="006635A1" w:rsidRDefault="006635A1" w:rsidP="006635A1">
      <w:r>
        <w:t>Четыре линейных движителя позволяют осуществлять подъем груза на высоту 50мм с контролем веса, приходящегося на каждый линейный движитель.</w:t>
      </w:r>
    </w:p>
    <w:p w14:paraId="2FF005FF" w14:textId="233F3659" w:rsidR="00A85866" w:rsidRDefault="00A85866" w:rsidP="006635A1">
      <w:r>
        <w:t>П</w:t>
      </w:r>
      <w:r w:rsidR="006635A1">
        <w:t>роскальзывани</w:t>
      </w:r>
      <w:r>
        <w:t>е</w:t>
      </w:r>
      <w:r w:rsidR="006635A1">
        <w:t xml:space="preserve"> мотор-колес</w:t>
      </w:r>
      <w:r>
        <w:t xml:space="preserve"> обеспечивается перераспределением крутящего момента по осям и бортам. Алгоритм корректировки неравномерно загруженного КМ4 необходимо определить на опытном образце экспериментально.</w:t>
      </w:r>
    </w:p>
    <w:p w14:paraId="2DA2F0C4" w14:textId="33C386DB" w:rsidR="006635A1" w:rsidRDefault="006635A1" w:rsidP="006635A1">
      <w:r>
        <w:t xml:space="preserve">Основная нагрузка от перемещаемого груза воспринимается </w:t>
      </w:r>
      <w:r w:rsidR="00A85866">
        <w:t>мотор-колесами и не изменяется от направления движения</w:t>
      </w:r>
      <w:r>
        <w:t>.</w:t>
      </w:r>
    </w:p>
    <w:p w14:paraId="6F195679" w14:textId="0325819B" w:rsidR="001074A9" w:rsidRDefault="001074A9" w:rsidP="006635A1">
      <w:r>
        <w:t>Подпружиненные кронштейны колес необходимы для обеспечения постоянного контакта всех колес на неровностях пола</w:t>
      </w:r>
    </w:p>
    <w:p w14:paraId="6DF99CAA" w14:textId="5F9BB224" w:rsidR="006635A1" w:rsidRPr="00FF4D07" w:rsidRDefault="006635A1" w:rsidP="006635A1">
      <w:r>
        <w:t>КМ</w:t>
      </w:r>
      <w:r w:rsidR="00A85866">
        <w:t>4</w:t>
      </w:r>
      <w:r>
        <w:t xml:space="preserve"> имеет хорошую характеристику по параметру «</w:t>
      </w:r>
      <w:r w:rsidRPr="00985E9B">
        <w:rPr>
          <w:u w:val="single"/>
        </w:rPr>
        <w:t>свободное пространство максимального объема</w:t>
      </w:r>
      <w:r>
        <w:t>».</w:t>
      </w:r>
    </w:p>
    <w:p w14:paraId="20829A45" w14:textId="24AC1913" w:rsidR="006635A1" w:rsidRDefault="001074A9" w:rsidP="006635A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4AB9F4" wp14:editId="11966C17">
                <wp:simplePos x="0" y="0"/>
                <wp:positionH relativeFrom="column">
                  <wp:posOffset>4445</wp:posOffset>
                </wp:positionH>
                <wp:positionV relativeFrom="paragraph">
                  <wp:posOffset>2540</wp:posOffset>
                </wp:positionV>
                <wp:extent cx="6300470" cy="7701280"/>
                <wp:effectExtent l="0" t="0" r="5080" b="0"/>
                <wp:wrapTopAndBottom/>
                <wp:docPr id="666" name="Группа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7701280"/>
                          <a:chOff x="0" y="0"/>
                          <a:chExt cx="6300470" cy="7701280"/>
                        </a:xfrm>
                      </wpg:grpSpPr>
                      <pic:pic xmlns:pic="http://schemas.openxmlformats.org/drawingml/2006/picture">
                        <pic:nvPicPr>
                          <pic:cNvPr id="664" name="Рисунок 66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7305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Надпись 665"/>
                        <wps:cNvSpPr txBox="1"/>
                        <wps:spPr>
                          <a:xfrm>
                            <a:off x="0" y="7362825"/>
                            <a:ext cx="63004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480F38" w14:textId="29C66949" w:rsidR="00743506" w:rsidRPr="0053537C" w:rsidRDefault="00743506" w:rsidP="001074A9">
                              <w:pPr>
                                <w:pStyle w:val="a8"/>
                                <w:rPr>
                                  <w:sz w:val="28"/>
                                </w:rPr>
                              </w:pPr>
                              <w:r>
                                <w:t xml:space="preserve">Рис. № </w:t>
                              </w:r>
                              <w:fldSimple w:instr=" SEQ Рис._№ \* ARABIC ">
                                <w:r w:rsidR="007A2EE0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AB9F4" id="Группа 666" o:spid="_x0000_s1032" style="position:absolute;left:0;text-align:left;margin-left:.35pt;margin-top:.2pt;width:496.1pt;height:606.4pt;z-index:251667456" coordsize="63004,77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">
                <v:shape id="Рисунок 664" o:spid="_x0000_s1033" type="#_x0000_t75" style="position:absolute;width:63004;height:73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">
                  <v:imagedata r:id="rId19" o:title=""/>
                </v:shape>
                <v:shape id="Надпись 665" o:spid="_x0000_s1034" type="#_x0000_t202" style="position:absolute;top:73628;width:63004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" stroked="f">
                  <v:textbox style="mso-fit-shape-to-text:t" inset="0,0,0,0">
                    <w:txbxContent>
                      <w:p w14:paraId="1C480F38" w14:textId="29C66949" w:rsidR="00743506" w:rsidRPr="0053537C" w:rsidRDefault="00743506" w:rsidP="001074A9">
                        <w:pPr>
                          <w:pStyle w:val="a8"/>
                          <w:rPr>
                            <w:sz w:val="28"/>
                          </w:rPr>
                        </w:pPr>
                        <w:r>
                          <w:t xml:space="preserve">Рис. № </w:t>
                        </w:r>
                        <w:fldSimple w:instr=" SEQ Рис._№ \* ARABIC ">
                          <w:r w:rsidR="007A2EE0">
                            <w:rPr>
                              <w:noProof/>
                            </w:rPr>
                            <w:t>6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A985E95" w14:textId="50E9B966" w:rsidR="00031ACD" w:rsidRDefault="00031ACD" w:rsidP="00031ACD">
      <w:pPr>
        <w:pStyle w:val="3"/>
      </w:pPr>
      <w:bookmarkStart w:id="50" w:name="_Toc71881564"/>
      <w:r>
        <w:t>Принцип управления направлением движения</w:t>
      </w:r>
      <w:bookmarkEnd w:id="50"/>
    </w:p>
    <w:p w14:paraId="317A70B3" w14:textId="30F5A1A6" w:rsidR="001074A9" w:rsidRDefault="001074A9" w:rsidP="001074A9">
      <w:r>
        <w:t>Каждое приводное колесо состоит из мотор-колеса и 11-13 бочкообразных свободновращающихся роликов. Ось вращения роликов +/-45</w:t>
      </w:r>
      <w:r>
        <w:rPr>
          <w:rFonts w:ascii="Calibri" w:hAnsi="Calibri" w:cs="Calibri"/>
        </w:rPr>
        <w:t>°</w:t>
      </w:r>
      <w:r w:rsidR="006E1375">
        <w:t>. На одной оси должны стоять ролика с противоположным наклоном осей роликов.</w:t>
      </w:r>
    </w:p>
    <w:p w14:paraId="5A471B1F" w14:textId="49072A1C" w:rsidR="006E1375" w:rsidRDefault="006E1375" w:rsidP="001074A9">
      <w:r>
        <w:t xml:space="preserve">Особенностью такой схемы является то, что при вращении колес одной оси с одинаковой скоростью, результирующий вектор силы направлен </w:t>
      </w:r>
      <w:r>
        <w:lastRenderedPageBreak/>
        <w:t>перпендикулярно оси вращения, а при противоположном вращении – параллельно.</w:t>
      </w:r>
    </w:p>
    <w:p w14:paraId="32E73F53" w14:textId="0724374B" w:rsidR="006E1375" w:rsidRDefault="006E1375" w:rsidP="001074A9">
      <w:r>
        <w:t>Наличие двух осей (передней и задней) позволяет осуществлять как движение боком, так и разворот на месте.</w:t>
      </w:r>
    </w:p>
    <w:p w14:paraId="1369E31C" w14:textId="12686D40" w:rsidR="006E1375" w:rsidRDefault="006E1375" w:rsidP="001074A9"/>
    <w:p w14:paraId="7F5EF168" w14:textId="77777777" w:rsidR="006E1375" w:rsidRDefault="006E1375" w:rsidP="006E137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6E1375" w:rsidRPr="00C14B05" w14:paraId="3F9A6FF9" w14:textId="77777777" w:rsidTr="00DE4480">
        <w:tc>
          <w:tcPr>
            <w:tcW w:w="4956" w:type="dxa"/>
          </w:tcPr>
          <w:p w14:paraId="78602202" w14:textId="77777777" w:rsidR="006E1375" w:rsidRPr="00C14B05" w:rsidRDefault="006E1375" w:rsidP="00DE4480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Режим (угловая скорость)</w:t>
            </w:r>
          </w:p>
        </w:tc>
        <w:tc>
          <w:tcPr>
            <w:tcW w:w="4956" w:type="dxa"/>
          </w:tcPr>
          <w:p w14:paraId="1B05910D" w14:textId="77777777" w:rsidR="006E1375" w:rsidRPr="00C14B05" w:rsidRDefault="006E1375" w:rsidP="00DE4480">
            <w:pPr>
              <w:jc w:val="center"/>
              <w:rPr>
                <w:b/>
                <w:bCs/>
              </w:rPr>
            </w:pPr>
            <w:r w:rsidRPr="00C14B05">
              <w:rPr>
                <w:b/>
                <w:bCs/>
              </w:rPr>
              <w:t>Движение КМ1</w:t>
            </w:r>
          </w:p>
        </w:tc>
      </w:tr>
      <w:tr w:rsidR="006E1375" w14:paraId="0EB20176" w14:textId="77777777" w:rsidTr="00DE4480">
        <w:tc>
          <w:tcPr>
            <w:tcW w:w="4956" w:type="dxa"/>
          </w:tcPr>
          <w:p w14:paraId="22C66B8A" w14:textId="6D97D9EA" w:rsidR="006E1375" w:rsidRPr="004D06F1" w:rsidRDefault="006E1375" w:rsidP="00DE4480">
            <w:r>
              <w:t>+ПП=+ПЛ=+ЗП=+ЗЛ</w:t>
            </w:r>
            <w:r>
              <w:rPr>
                <w:rStyle w:val="af2"/>
              </w:rPr>
              <w:footnoteReference w:id="3"/>
            </w:r>
          </w:p>
        </w:tc>
        <w:tc>
          <w:tcPr>
            <w:tcW w:w="4956" w:type="dxa"/>
          </w:tcPr>
          <w:p w14:paraId="31185CEF" w14:textId="77777777" w:rsidR="006E1375" w:rsidRDefault="006E1375" w:rsidP="00DE4480">
            <w:r>
              <w:t>Прямо вперед</w:t>
            </w:r>
          </w:p>
        </w:tc>
      </w:tr>
      <w:tr w:rsidR="006E1375" w14:paraId="421DD38A" w14:textId="77777777" w:rsidTr="00DE4480">
        <w:tc>
          <w:tcPr>
            <w:tcW w:w="4956" w:type="dxa"/>
          </w:tcPr>
          <w:p w14:paraId="5DEECE07" w14:textId="3EA64F5E" w:rsidR="006E1375" w:rsidRDefault="007C0DAB" w:rsidP="00DE4480">
            <w:r>
              <w:t>+ПП=-ПЛ=+ЗП=-ЗЛ</w:t>
            </w:r>
          </w:p>
        </w:tc>
        <w:tc>
          <w:tcPr>
            <w:tcW w:w="4956" w:type="dxa"/>
          </w:tcPr>
          <w:p w14:paraId="2D62CB4B" w14:textId="7E9238A0" w:rsidR="006E1375" w:rsidRDefault="007C0DAB" w:rsidP="00DE4480">
            <w:r>
              <w:t>Боком влево</w:t>
            </w:r>
          </w:p>
        </w:tc>
      </w:tr>
      <w:tr w:rsidR="006E1375" w14:paraId="7C02F322" w14:textId="77777777" w:rsidTr="00DE4480">
        <w:tc>
          <w:tcPr>
            <w:tcW w:w="4956" w:type="dxa"/>
          </w:tcPr>
          <w:p w14:paraId="0D492011" w14:textId="1228DB9E" w:rsidR="006E1375" w:rsidRPr="00C14B05" w:rsidRDefault="006E1375" w:rsidP="00DE4480">
            <w:r>
              <w:t>+</w:t>
            </w:r>
            <w:r w:rsidR="007C0DAB">
              <w:t>ПП=-ПЛ=+ЗП=+ЗЛ</w:t>
            </w:r>
          </w:p>
        </w:tc>
        <w:tc>
          <w:tcPr>
            <w:tcW w:w="4956" w:type="dxa"/>
          </w:tcPr>
          <w:p w14:paraId="495FD1DD" w14:textId="6C7C445E" w:rsidR="006E1375" w:rsidRDefault="007C0DAB" w:rsidP="00DE4480">
            <w:r>
              <w:t>Поворот налево</w:t>
            </w:r>
          </w:p>
        </w:tc>
      </w:tr>
      <w:tr w:rsidR="006E1375" w14:paraId="475E2B03" w14:textId="77777777" w:rsidTr="00DE4480">
        <w:tc>
          <w:tcPr>
            <w:tcW w:w="4956" w:type="dxa"/>
          </w:tcPr>
          <w:p w14:paraId="1836561E" w14:textId="6398E95D" w:rsidR="006E1375" w:rsidRPr="007C0DAB" w:rsidRDefault="006E1375" w:rsidP="00DE4480">
            <w:pPr>
              <w:rPr>
                <w:lang w:val="en-US"/>
              </w:rPr>
            </w:pPr>
            <w:r>
              <w:t>+</w:t>
            </w:r>
            <w:r w:rsidR="007C0DAB">
              <w:t>ПП=-ПЛ=-ЗП=+ЗЛ</w:t>
            </w:r>
          </w:p>
        </w:tc>
        <w:tc>
          <w:tcPr>
            <w:tcW w:w="4956" w:type="dxa"/>
          </w:tcPr>
          <w:p w14:paraId="77926CA0" w14:textId="7E2BE557" w:rsidR="006E1375" w:rsidRDefault="007C0DAB" w:rsidP="00DE4480">
            <w:r>
              <w:t>Поворот на месте</w:t>
            </w:r>
          </w:p>
        </w:tc>
      </w:tr>
    </w:tbl>
    <w:p w14:paraId="1DF5F259" w14:textId="70EB9440" w:rsidR="006E1375" w:rsidRDefault="006E1375" w:rsidP="001074A9"/>
    <w:p w14:paraId="18A35264" w14:textId="420F83CC" w:rsidR="007C0DAB" w:rsidRPr="001074A9" w:rsidRDefault="007C0DAB" w:rsidP="001074A9">
      <w:r>
        <w:t>Это далеко не полный перечень возможных режимов управления.</w:t>
      </w:r>
    </w:p>
    <w:p w14:paraId="127120DF" w14:textId="77777777" w:rsidR="00031ACD" w:rsidRPr="00777C02" w:rsidRDefault="00031ACD" w:rsidP="00031ACD">
      <w:pPr>
        <w:pStyle w:val="3"/>
      </w:pPr>
      <w:bookmarkStart w:id="51" w:name="_Toc71881565"/>
      <w:r>
        <w:t>Ограничения</w:t>
      </w:r>
      <w:bookmarkEnd w:id="51"/>
      <w:r>
        <w:t xml:space="preserve"> </w:t>
      </w:r>
    </w:p>
    <w:p w14:paraId="3C41C553" w14:textId="3DC7C4F6" w:rsidR="00031ACD" w:rsidRPr="00031ACD" w:rsidRDefault="007C0DAB" w:rsidP="00031ACD">
      <w:r>
        <w:t>КМ4 имеет большое количество трущихся деталей. При всей простоте данного решения, необходима постановка эксперимента на натурном образце.</w:t>
      </w:r>
    </w:p>
    <w:p w14:paraId="01E698FF" w14:textId="145E94E4" w:rsidR="002875FC" w:rsidRDefault="002875FC" w:rsidP="002875FC">
      <w:pPr>
        <w:pStyle w:val="1"/>
      </w:pPr>
      <w:bookmarkStart w:id="52" w:name="_Toc71881566"/>
      <w:r>
        <w:lastRenderedPageBreak/>
        <w:t>Подъемный механизм</w:t>
      </w:r>
      <w:bookmarkEnd w:id="52"/>
    </w:p>
    <w:p w14:paraId="0B82B20B" w14:textId="024676AF" w:rsidR="00DE4480" w:rsidRDefault="00DE4480" w:rsidP="00DE4480">
      <w:pPr>
        <w:pStyle w:val="3"/>
      </w:pPr>
      <w:bookmarkStart w:id="53" w:name="_Toc71881567"/>
      <w:r>
        <w:t>Описание</w:t>
      </w:r>
      <w:bookmarkEnd w:id="53"/>
    </w:p>
    <w:p w14:paraId="6443C787" w14:textId="4C92A3A9" w:rsidR="00DE4480" w:rsidRDefault="00DE4480" w:rsidP="00DE4480">
      <w:r>
        <w:t>Подъемный механизм представляет из себя винтовую пару.</w:t>
      </w:r>
    </w:p>
    <w:p w14:paraId="309D771E" w14:textId="006BAEAB" w:rsidR="00DE4480" w:rsidRDefault="00DE4480" w:rsidP="00DE4480">
      <w:r>
        <w:t>Данный тип подъемного механизма выбран из критерия масштабируемости по мощности и скорости, без значительного увеличения габаритов.</w:t>
      </w:r>
    </w:p>
    <w:p w14:paraId="3E187B10" w14:textId="195ECA4A" w:rsidR="00DE4480" w:rsidRPr="00DE4480" w:rsidRDefault="00DE4480" w:rsidP="00DE4480">
      <w:r>
        <w:t>Винтовая пара с трапецеидальной резьбой выбрана как имеющая наибольшее трение, и менее подверженная опусканию груза.</w:t>
      </w:r>
    </w:p>
    <w:p w14:paraId="652E6F27" w14:textId="2745EC7D" w:rsidR="00DE4480" w:rsidRDefault="00DE4480" w:rsidP="00DE4480">
      <w:r>
        <w:rPr>
          <w:noProof/>
        </w:rPr>
        <w:lastRenderedPageBreak/>
        <mc:AlternateContent>
          <mc:Choice Requires="wpg">
            <w:drawing>
              <wp:inline distT="0" distB="0" distL="0" distR="0" wp14:anchorId="27CFD95B" wp14:editId="717868B9">
                <wp:extent cx="4591050" cy="7586980"/>
                <wp:effectExtent l="0" t="0" r="0" b="0"/>
                <wp:docPr id="669" name="Группа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7586980"/>
                          <a:chOff x="0" y="0"/>
                          <a:chExt cx="4591050" cy="7586980"/>
                        </a:xfrm>
                      </wpg:grpSpPr>
                      <pic:pic xmlns:pic="http://schemas.openxmlformats.org/drawingml/2006/picture">
                        <pic:nvPicPr>
                          <pic:cNvPr id="667" name="Рисунок 66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7210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Надпись 668"/>
                        <wps:cNvSpPr txBox="1"/>
                        <wps:spPr>
                          <a:xfrm>
                            <a:off x="0" y="7248525"/>
                            <a:ext cx="45910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E310F" w14:textId="68D135B9" w:rsidR="00743506" w:rsidRPr="007369DB" w:rsidRDefault="00743506" w:rsidP="00DE4480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Рис. № </w:t>
                              </w:r>
                              <w:fldSimple w:instr=" SEQ Рис._№ \* ARABIC ">
                                <w:r w:rsidR="007A2EE0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FD95B" id="Группа 669" o:spid="_x0000_s1035" style="width:361.5pt;height:597.4pt;mso-position-horizontal-relative:char;mso-position-vertical-relative:line" coordsize="45910,75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">
                <v:shape id="Рисунок 667" o:spid="_x0000_s1036" type="#_x0000_t75" style="position:absolute;width:45910;height:7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">
                  <v:imagedata r:id="rId21" o:title=""/>
                </v:shape>
                <v:shape id="Надпись 668" o:spid="_x0000_s1037" type="#_x0000_t202" style="position:absolute;top:72485;width:4591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21wwAAANw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ztDadSUdArn8BAAD//wMAUEsBAi0AFAAGAAgAAAAhANvh9svuAAAAhQEAABMAAAAAAAAAAAAA&#10;AAAAAAAAAFtDb250ZW50X1R5cGVzXS54bWxQSwECLQAUAAYACAAAACEAWvQsW78AAAAVAQAACwAA&#10;AAAAAAAAAAAAAAAfAQAAX3JlbHMvLnJlbHNQSwECLQAUAAYACAAAACEAcLUNtcMAAADcAAAADwAA&#10;AAAAAAAAAAAAAAAHAgAAZHJzL2Rvd25yZXYueG1sUEsFBgAAAAADAAMAtwAAAPcCAAAAAA==&#10;" stroked="f">
                  <v:textbox style="mso-fit-shape-to-text:t" inset="0,0,0,0">
                    <w:txbxContent>
                      <w:p w14:paraId="68CE310F" w14:textId="68D135B9" w:rsidR="00743506" w:rsidRPr="007369DB" w:rsidRDefault="00743506" w:rsidP="00DE4480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Рис. № </w:t>
                        </w:r>
                        <w:fldSimple w:instr=" SEQ Рис._№ \* ARABIC ">
                          <w:r w:rsidR="007A2EE0">
                            <w:rPr>
                              <w:noProof/>
                            </w:rPr>
                            <w:t>7</w:t>
                          </w:r>
                        </w:fldSimple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8E49E8" w14:textId="77777777" w:rsidR="00DE4480" w:rsidRDefault="00DE4480" w:rsidP="00DE448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8"/>
        <w:gridCol w:w="3304"/>
        <w:gridCol w:w="4917"/>
      </w:tblGrid>
      <w:tr w:rsidR="00DE4480" w14:paraId="51BC8E6C" w14:textId="77777777" w:rsidTr="00DE4480">
        <w:tc>
          <w:tcPr>
            <w:tcW w:w="988" w:type="dxa"/>
          </w:tcPr>
          <w:p w14:paraId="1F18C3F7" w14:textId="49B09F5F" w:rsidR="00DE4480" w:rsidRDefault="00DE4480" w:rsidP="00DE4480">
            <w:r>
              <w:t>№</w:t>
            </w:r>
          </w:p>
        </w:tc>
        <w:tc>
          <w:tcPr>
            <w:tcW w:w="3304" w:type="dxa"/>
          </w:tcPr>
          <w:p w14:paraId="1422A79C" w14:textId="148401B9" w:rsidR="00DE4480" w:rsidRDefault="00DE4480" w:rsidP="00DE4480">
            <w:r>
              <w:t>Деталь</w:t>
            </w:r>
          </w:p>
        </w:tc>
        <w:tc>
          <w:tcPr>
            <w:tcW w:w="4917" w:type="dxa"/>
          </w:tcPr>
          <w:p w14:paraId="1084CD16" w14:textId="603FD20A" w:rsidR="00DE4480" w:rsidRDefault="00DE4480" w:rsidP="00DE4480">
            <w:r>
              <w:t>Описание</w:t>
            </w:r>
          </w:p>
        </w:tc>
      </w:tr>
      <w:tr w:rsidR="00DE4480" w14:paraId="10B1344C" w14:textId="77777777" w:rsidTr="00DE4480">
        <w:tc>
          <w:tcPr>
            <w:tcW w:w="988" w:type="dxa"/>
          </w:tcPr>
          <w:p w14:paraId="5A5B1ECE" w14:textId="40DFEB3E" w:rsidR="00DE4480" w:rsidRDefault="00DE4480" w:rsidP="00DE4480">
            <w:r>
              <w:t>1.</w:t>
            </w:r>
          </w:p>
        </w:tc>
        <w:tc>
          <w:tcPr>
            <w:tcW w:w="3304" w:type="dxa"/>
          </w:tcPr>
          <w:p w14:paraId="74B99E5F" w14:textId="306B8123" w:rsidR="00DE4480" w:rsidRDefault="00DE4480" w:rsidP="00DE4480">
            <w:r>
              <w:t>Шаговый двигатель</w:t>
            </w:r>
          </w:p>
        </w:tc>
        <w:tc>
          <w:tcPr>
            <w:tcW w:w="4917" w:type="dxa"/>
          </w:tcPr>
          <w:p w14:paraId="0FFDA50A" w14:textId="3E6E5957" w:rsidR="00DE4480" w:rsidRDefault="00DE4480" w:rsidP="00DE4480">
            <w:r>
              <w:t>Возможно использование простого двигателя</w:t>
            </w:r>
          </w:p>
        </w:tc>
      </w:tr>
      <w:tr w:rsidR="00DE4480" w14:paraId="30268613" w14:textId="77777777" w:rsidTr="00DE4480">
        <w:tc>
          <w:tcPr>
            <w:tcW w:w="988" w:type="dxa"/>
          </w:tcPr>
          <w:p w14:paraId="7418BEEE" w14:textId="7AD2A915" w:rsidR="00DE4480" w:rsidRDefault="00DE4480" w:rsidP="00DE4480">
            <w:r>
              <w:t>2.</w:t>
            </w:r>
          </w:p>
        </w:tc>
        <w:tc>
          <w:tcPr>
            <w:tcW w:w="3304" w:type="dxa"/>
          </w:tcPr>
          <w:p w14:paraId="7461A738" w14:textId="5EF1321D" w:rsidR="00DE4480" w:rsidRDefault="00DE4480" w:rsidP="00DE4480">
            <w:r>
              <w:t>Гибкая муфта</w:t>
            </w:r>
          </w:p>
        </w:tc>
        <w:tc>
          <w:tcPr>
            <w:tcW w:w="4917" w:type="dxa"/>
          </w:tcPr>
          <w:p w14:paraId="61590BCC" w14:textId="3454DB23" w:rsidR="00DE4480" w:rsidRDefault="00DE4480" w:rsidP="00DE4480">
            <w:r>
              <w:t xml:space="preserve">Демпфирование </w:t>
            </w:r>
            <w:proofErr w:type="spellStart"/>
            <w:r>
              <w:t>несоосности</w:t>
            </w:r>
            <w:proofErr w:type="spellEnd"/>
          </w:p>
        </w:tc>
      </w:tr>
      <w:tr w:rsidR="00DE4480" w14:paraId="59C77987" w14:textId="77777777" w:rsidTr="00DE4480">
        <w:tc>
          <w:tcPr>
            <w:tcW w:w="988" w:type="dxa"/>
          </w:tcPr>
          <w:p w14:paraId="2BC8F22B" w14:textId="580B3B92" w:rsidR="00DE4480" w:rsidRDefault="00DE4480" w:rsidP="00DE4480">
            <w:r>
              <w:t>3.</w:t>
            </w:r>
          </w:p>
        </w:tc>
        <w:tc>
          <w:tcPr>
            <w:tcW w:w="3304" w:type="dxa"/>
          </w:tcPr>
          <w:p w14:paraId="56FF22F4" w14:textId="04B7CE06" w:rsidR="00DE4480" w:rsidRDefault="00DE4480" w:rsidP="00DE4480">
            <w:r>
              <w:t>Трапецеидальный винт</w:t>
            </w:r>
          </w:p>
        </w:tc>
        <w:tc>
          <w:tcPr>
            <w:tcW w:w="4917" w:type="dxa"/>
          </w:tcPr>
          <w:p w14:paraId="14ECC17C" w14:textId="5F1261AA" w:rsidR="00DE4480" w:rsidRDefault="00E44566" w:rsidP="00DE4480">
            <w:r>
              <w:t>Основной силовой элемент,</w:t>
            </w:r>
            <w:r w:rsidR="00DE4480">
              <w:t xml:space="preserve"> воспринимающий нагрузку</w:t>
            </w:r>
          </w:p>
        </w:tc>
      </w:tr>
      <w:tr w:rsidR="00DE4480" w14:paraId="067F321A" w14:textId="77777777" w:rsidTr="00DE4480">
        <w:tc>
          <w:tcPr>
            <w:tcW w:w="988" w:type="dxa"/>
          </w:tcPr>
          <w:p w14:paraId="2241441F" w14:textId="3E3C3174" w:rsidR="00DE4480" w:rsidRDefault="00E44566" w:rsidP="00DE4480">
            <w:r>
              <w:lastRenderedPageBreak/>
              <w:t>7.</w:t>
            </w:r>
          </w:p>
        </w:tc>
        <w:tc>
          <w:tcPr>
            <w:tcW w:w="3304" w:type="dxa"/>
          </w:tcPr>
          <w:p w14:paraId="3CDF2B02" w14:textId="70AD3D48" w:rsidR="00DE4480" w:rsidRDefault="00E44566" w:rsidP="00DE4480">
            <w:r>
              <w:t>Обойма опорного подшипника</w:t>
            </w:r>
          </w:p>
        </w:tc>
        <w:tc>
          <w:tcPr>
            <w:tcW w:w="4917" w:type="dxa"/>
          </w:tcPr>
          <w:p w14:paraId="5881CC15" w14:textId="77777777" w:rsidR="00DE4480" w:rsidRDefault="00DE4480" w:rsidP="00DE4480"/>
        </w:tc>
      </w:tr>
      <w:tr w:rsidR="00E44566" w14:paraId="1E442D7F" w14:textId="77777777" w:rsidTr="00DE4480">
        <w:tc>
          <w:tcPr>
            <w:tcW w:w="988" w:type="dxa"/>
          </w:tcPr>
          <w:p w14:paraId="4E37840C" w14:textId="58588F42" w:rsidR="00E44566" w:rsidRDefault="00E44566" w:rsidP="00DE4480">
            <w:r>
              <w:t>9.</w:t>
            </w:r>
          </w:p>
        </w:tc>
        <w:tc>
          <w:tcPr>
            <w:tcW w:w="3304" w:type="dxa"/>
          </w:tcPr>
          <w:p w14:paraId="42D19661" w14:textId="089F7FB2" w:rsidR="00E44566" w:rsidRDefault="00E44566" w:rsidP="00DE4480">
            <w:r>
              <w:t>Подъемный шток</w:t>
            </w:r>
          </w:p>
        </w:tc>
        <w:tc>
          <w:tcPr>
            <w:tcW w:w="4917" w:type="dxa"/>
          </w:tcPr>
          <w:p w14:paraId="7D82CECB" w14:textId="77777777" w:rsidR="00E44566" w:rsidRDefault="00E44566" w:rsidP="00DE4480"/>
        </w:tc>
      </w:tr>
      <w:tr w:rsidR="00E44566" w14:paraId="7F22B5F5" w14:textId="77777777" w:rsidTr="00DE4480">
        <w:tc>
          <w:tcPr>
            <w:tcW w:w="988" w:type="dxa"/>
          </w:tcPr>
          <w:p w14:paraId="3F413443" w14:textId="22AA5F20" w:rsidR="00E44566" w:rsidRDefault="00E44566" w:rsidP="00DE4480">
            <w:r>
              <w:t>11.</w:t>
            </w:r>
          </w:p>
        </w:tc>
        <w:tc>
          <w:tcPr>
            <w:tcW w:w="3304" w:type="dxa"/>
          </w:tcPr>
          <w:p w14:paraId="437ECBA0" w14:textId="419F5BA0" w:rsidR="00E44566" w:rsidRDefault="00E44566" w:rsidP="00DE4480">
            <w:r>
              <w:t>Направляющая</w:t>
            </w:r>
          </w:p>
        </w:tc>
        <w:tc>
          <w:tcPr>
            <w:tcW w:w="4917" w:type="dxa"/>
          </w:tcPr>
          <w:p w14:paraId="7256986E" w14:textId="77777777" w:rsidR="00E44566" w:rsidRDefault="00E44566" w:rsidP="00DE4480"/>
        </w:tc>
      </w:tr>
      <w:tr w:rsidR="00E44566" w14:paraId="2DAA46ED" w14:textId="77777777" w:rsidTr="00DE4480">
        <w:tc>
          <w:tcPr>
            <w:tcW w:w="988" w:type="dxa"/>
          </w:tcPr>
          <w:p w14:paraId="03370A2C" w14:textId="6AED42E4" w:rsidR="00E44566" w:rsidRDefault="00E44566" w:rsidP="00DE4480">
            <w:r>
              <w:t>12.</w:t>
            </w:r>
          </w:p>
        </w:tc>
        <w:tc>
          <w:tcPr>
            <w:tcW w:w="3304" w:type="dxa"/>
          </w:tcPr>
          <w:p w14:paraId="718DF6AA" w14:textId="2C26A3A3" w:rsidR="00E44566" w:rsidRDefault="00E44566" w:rsidP="00DE4480">
            <w:r>
              <w:t>Крепеж</w:t>
            </w:r>
          </w:p>
        </w:tc>
        <w:tc>
          <w:tcPr>
            <w:tcW w:w="4917" w:type="dxa"/>
          </w:tcPr>
          <w:p w14:paraId="6E3CCDA6" w14:textId="77777777" w:rsidR="00E44566" w:rsidRDefault="00E44566" w:rsidP="00DE4480"/>
        </w:tc>
      </w:tr>
      <w:tr w:rsidR="00E44566" w14:paraId="629F8974" w14:textId="77777777" w:rsidTr="00DE4480">
        <w:tc>
          <w:tcPr>
            <w:tcW w:w="988" w:type="dxa"/>
          </w:tcPr>
          <w:p w14:paraId="2D5F6271" w14:textId="4BBCB5CE" w:rsidR="00E44566" w:rsidRDefault="00E44566" w:rsidP="00DE4480">
            <w:r>
              <w:t>13.</w:t>
            </w:r>
          </w:p>
        </w:tc>
        <w:tc>
          <w:tcPr>
            <w:tcW w:w="3304" w:type="dxa"/>
          </w:tcPr>
          <w:p w14:paraId="3F504BE3" w14:textId="711F697B" w:rsidR="00E44566" w:rsidRDefault="00E44566" w:rsidP="00DE4480">
            <w:r>
              <w:t>Уловитель</w:t>
            </w:r>
          </w:p>
        </w:tc>
        <w:tc>
          <w:tcPr>
            <w:tcW w:w="4917" w:type="dxa"/>
          </w:tcPr>
          <w:p w14:paraId="067C1E35" w14:textId="7DEAD25D" w:rsidR="00E44566" w:rsidRDefault="00E44566" w:rsidP="00DE4480">
            <w:r>
              <w:t>Для точного позиционирования и удержания нагрузки</w:t>
            </w:r>
          </w:p>
        </w:tc>
      </w:tr>
      <w:tr w:rsidR="00706B2B" w14:paraId="2A036DC7" w14:textId="77777777" w:rsidTr="00DE4480">
        <w:tc>
          <w:tcPr>
            <w:tcW w:w="988" w:type="dxa"/>
          </w:tcPr>
          <w:p w14:paraId="084BC2EC" w14:textId="0B929505" w:rsidR="00706B2B" w:rsidRDefault="00706B2B" w:rsidP="00DE4480">
            <w:r>
              <w:t>14.</w:t>
            </w:r>
          </w:p>
        </w:tc>
        <w:tc>
          <w:tcPr>
            <w:tcW w:w="3304" w:type="dxa"/>
          </w:tcPr>
          <w:p w14:paraId="5D819267" w14:textId="5A1BB597" w:rsidR="00706B2B" w:rsidRDefault="00706B2B" w:rsidP="00DE4480">
            <w:r>
              <w:t>Крепеж-Фиксатор</w:t>
            </w:r>
          </w:p>
        </w:tc>
        <w:tc>
          <w:tcPr>
            <w:tcW w:w="4917" w:type="dxa"/>
          </w:tcPr>
          <w:p w14:paraId="4EDA5BE0" w14:textId="77777777" w:rsidR="00706B2B" w:rsidRDefault="00706B2B" w:rsidP="00DE4480"/>
        </w:tc>
      </w:tr>
    </w:tbl>
    <w:p w14:paraId="1A754A10" w14:textId="349530D9" w:rsidR="00DE4480" w:rsidRDefault="00DE4480" w:rsidP="00DE4480"/>
    <w:p w14:paraId="5A7FC06F" w14:textId="161B05E8" w:rsidR="00E44566" w:rsidRDefault="00E44566" w:rsidP="00DE4480">
      <w:r>
        <w:t>Для контроля нагрузки и ее распределения, между п.№9 и 13 устанавливается тензодатчик.</w:t>
      </w:r>
    </w:p>
    <w:p w14:paraId="75D436B1" w14:textId="77777777" w:rsidR="00E44566" w:rsidRDefault="00E44566" w:rsidP="00DE4480"/>
    <w:p w14:paraId="27CD3545" w14:textId="25BE52B9" w:rsidR="00DE4480" w:rsidRDefault="00DE4480" w:rsidP="00DE4480">
      <w:pPr>
        <w:pStyle w:val="3"/>
      </w:pPr>
      <w:bookmarkStart w:id="54" w:name="_Toc71881568"/>
      <w:r>
        <w:t>Принцип действия и управления</w:t>
      </w:r>
      <w:bookmarkEnd w:id="54"/>
    </w:p>
    <w:p w14:paraId="11785AF4" w14:textId="0E37D1CC" w:rsidR="00E44566" w:rsidRDefault="00706B2B" w:rsidP="00E44566">
      <w:r>
        <w:t>Подъем уловителя (№13) происходит шаговым двигателем (№1) по средством вращения винта. В подъемном штоке (№9) закреплена гайка. Для уменьшения влияния несносности используется муфта (№2).</w:t>
      </w:r>
    </w:p>
    <w:p w14:paraId="0E782A7F" w14:textId="17AD1F7E" w:rsidR="00706B2B" w:rsidRDefault="00706B2B" w:rsidP="00E44566">
      <w:r>
        <w:t>Тензодатчик, расположенный между №13 и №9, передает данные о вертикальной нагрузке.</w:t>
      </w:r>
    </w:p>
    <w:p w14:paraId="679DD553" w14:textId="2B92923C" w:rsidR="00706B2B" w:rsidRDefault="00706B2B" w:rsidP="00E44566">
      <w:r>
        <w:t>Высота подъема определяется по количеству шагов двигателя. Соотношение выбирается по фактическому шагу винта и количеству шагов двигателя на круг.</w:t>
      </w:r>
    </w:p>
    <w:p w14:paraId="2B119E3E" w14:textId="638B1282" w:rsidR="00706B2B" w:rsidRPr="00E44566" w:rsidRDefault="00706B2B" w:rsidP="00E44566">
      <w:r>
        <w:t>Аналогично происходит и опускание.</w:t>
      </w:r>
    </w:p>
    <w:p w14:paraId="0018B9FD" w14:textId="6951FE3C" w:rsidR="00DE4480" w:rsidRDefault="00DE4480" w:rsidP="00DE4480">
      <w:pPr>
        <w:pStyle w:val="3"/>
      </w:pPr>
      <w:bookmarkStart w:id="55" w:name="_Toc71881569"/>
      <w:r>
        <w:t>Ограничения</w:t>
      </w:r>
      <w:bookmarkEnd w:id="55"/>
    </w:p>
    <w:p w14:paraId="09932B0D" w14:textId="0B021FF7" w:rsidR="00706B2B" w:rsidRDefault="00706B2B" w:rsidP="00706B2B">
      <w:r>
        <w:t>Высота подъема и габаритная высота подъемного механизма – связаны пропорционально.</w:t>
      </w:r>
    </w:p>
    <w:p w14:paraId="6B90FAA7" w14:textId="48D380C0" w:rsidR="00706B2B" w:rsidRDefault="00706B2B" w:rsidP="00706B2B">
      <w:r>
        <w:t xml:space="preserve">Для сокращения общей высоты подъемного механизма, возможно использование </w:t>
      </w:r>
      <w:r w:rsidR="0093570C">
        <w:t xml:space="preserve">зубчатой или </w:t>
      </w:r>
      <w:proofErr w:type="spellStart"/>
      <w:r w:rsidR="0093570C">
        <w:t>зубчато</w:t>
      </w:r>
      <w:proofErr w:type="spellEnd"/>
      <w:r w:rsidR="0093570C">
        <w:t>-ременной передачи. Окончательный выбор типа реализации подъемного механизма необходимо осуществить при предоставлении полного набора данных по:</w:t>
      </w:r>
    </w:p>
    <w:p w14:paraId="74FF1A31" w14:textId="578CA21D" w:rsidR="0093570C" w:rsidRDefault="0093570C" w:rsidP="0093570C">
      <w:pPr>
        <w:pStyle w:val="ae"/>
        <w:numPr>
          <w:ilvl w:val="0"/>
          <w:numId w:val="29"/>
        </w:numPr>
      </w:pPr>
      <w:r>
        <w:t>Неравномерности загрузки стеллажей;</w:t>
      </w:r>
    </w:p>
    <w:p w14:paraId="659D4AC4" w14:textId="72DCC885" w:rsidR="0093570C" w:rsidRDefault="0093570C" w:rsidP="0093570C">
      <w:pPr>
        <w:pStyle w:val="ae"/>
        <w:numPr>
          <w:ilvl w:val="0"/>
          <w:numId w:val="29"/>
        </w:numPr>
      </w:pPr>
      <w:r>
        <w:t>Конструкции уловителя на стеллаже;</w:t>
      </w:r>
    </w:p>
    <w:p w14:paraId="2DF7166F" w14:textId="77777777" w:rsidR="0093570C" w:rsidRPr="00706B2B" w:rsidRDefault="0093570C" w:rsidP="0093570C"/>
    <w:p w14:paraId="24241F07" w14:textId="40A1C6E8" w:rsidR="002875FC" w:rsidRPr="002875FC" w:rsidRDefault="002875FC" w:rsidP="002875FC">
      <w:pPr>
        <w:pStyle w:val="1"/>
      </w:pPr>
      <w:bookmarkStart w:id="56" w:name="_Toc71881570"/>
      <w:r>
        <w:lastRenderedPageBreak/>
        <w:t>Сравнение концептуальных моделей</w:t>
      </w:r>
      <w:bookmarkEnd w:id="56"/>
    </w:p>
    <w:p w14:paraId="2D9D5AB7" w14:textId="2ABBE206" w:rsidR="002875FC" w:rsidRDefault="0093570C" w:rsidP="002875FC">
      <w:r>
        <w:t>Для сравнения концептуальных моделей выбраны критерии:</w:t>
      </w:r>
    </w:p>
    <w:p w14:paraId="04DAD407" w14:textId="1500CF5D" w:rsidR="0093570C" w:rsidRDefault="0093570C" w:rsidP="0093570C">
      <w:pPr>
        <w:pStyle w:val="ae"/>
        <w:numPr>
          <w:ilvl w:val="0"/>
          <w:numId w:val="30"/>
        </w:numPr>
      </w:pPr>
      <w:r>
        <w:t>Маневренность</w:t>
      </w:r>
    </w:p>
    <w:p w14:paraId="5B1FF295" w14:textId="68DE2615" w:rsidR="0093570C" w:rsidRDefault="0093570C" w:rsidP="0093570C">
      <w:pPr>
        <w:pStyle w:val="ae"/>
        <w:numPr>
          <w:ilvl w:val="0"/>
          <w:numId w:val="30"/>
        </w:numPr>
      </w:pPr>
      <w:r>
        <w:t>Объем свободного пространства внутри рамы</w:t>
      </w:r>
    </w:p>
    <w:p w14:paraId="2D67E4D9" w14:textId="736A739E" w:rsidR="0093570C" w:rsidRDefault="0093570C" w:rsidP="0093570C">
      <w:pPr>
        <w:pStyle w:val="ae"/>
        <w:numPr>
          <w:ilvl w:val="0"/>
          <w:numId w:val="30"/>
        </w:numPr>
      </w:pPr>
      <w:r>
        <w:t>Количество деталей (готовые изделия и изготавливаемые изделия)</w:t>
      </w:r>
    </w:p>
    <w:p w14:paraId="55E2652A" w14:textId="3CE50200" w:rsidR="0093570C" w:rsidRDefault="0093570C" w:rsidP="0093570C">
      <w:pPr>
        <w:pStyle w:val="ae"/>
        <w:numPr>
          <w:ilvl w:val="0"/>
          <w:numId w:val="30"/>
        </w:numPr>
      </w:pPr>
      <w:r>
        <w:t>Отказоустойчивость</w:t>
      </w:r>
    </w:p>
    <w:p w14:paraId="388A91AB" w14:textId="5F96E103" w:rsidR="0093570C" w:rsidRDefault="0093570C" w:rsidP="0093570C">
      <w:pPr>
        <w:pStyle w:val="2"/>
      </w:pPr>
      <w:bookmarkStart w:id="57" w:name="_Toc71881571"/>
      <w:r>
        <w:t>Маневренность</w:t>
      </w:r>
      <w:bookmarkEnd w:id="57"/>
    </w:p>
    <w:p w14:paraId="3A431E89" w14:textId="56E3910A" w:rsidR="006F5D0E" w:rsidRPr="006F5D0E" w:rsidRDefault="006F5D0E" w:rsidP="006F5D0E">
      <w:r>
        <w:t>По маневренность, по Варианту №1, присутствует у всех моделей. В наименьшей степени концептуальной модели №3. Варианту №2 удовлетворяют только концептуальные модели №2 и4.</w:t>
      </w:r>
    </w:p>
    <w:p w14:paraId="10E02808" w14:textId="734009C4" w:rsidR="0093570C" w:rsidRDefault="0093570C" w:rsidP="0093570C">
      <w:pPr>
        <w:pStyle w:val="2"/>
      </w:pPr>
      <w:bookmarkStart w:id="58" w:name="_Toc71881572"/>
      <w:r>
        <w:t>Объем свободного пространства внутри рамы</w:t>
      </w:r>
      <w:bookmarkEnd w:id="58"/>
    </w:p>
    <w:p w14:paraId="7AC39BEF" w14:textId="2FB64D6E" w:rsidR="006F5D0E" w:rsidRDefault="006F5D0E" w:rsidP="006F5D0E">
      <w:r>
        <w:t>По доступному объему свободного пространства модели №1 и 4 имеют наименьшие ограничения, модель №3</w:t>
      </w:r>
      <w:r w:rsidR="000220E2">
        <w:t>, за счет размещения поворотного узла, имеет немного меньший объем.</w:t>
      </w:r>
    </w:p>
    <w:p w14:paraId="7FC53E2A" w14:textId="1225F5C9" w:rsidR="000220E2" w:rsidRPr="006F5D0E" w:rsidRDefault="000220E2" w:rsidP="006F5D0E">
      <w:r>
        <w:t>Концептуальная модель №2, имея наименьший объем и недостаточную жесткость конструкции, будет иметь сложности с размещением управляющего оборудования и АКБ достаточной емкости.</w:t>
      </w:r>
    </w:p>
    <w:p w14:paraId="026C810B" w14:textId="5552EC38" w:rsidR="0093570C" w:rsidRDefault="0093570C" w:rsidP="0093570C">
      <w:pPr>
        <w:pStyle w:val="2"/>
      </w:pPr>
      <w:bookmarkStart w:id="59" w:name="_Toc71881573"/>
      <w:r>
        <w:t xml:space="preserve">Количество деталей (готовые изделия, изготавливаемые изделия, </w:t>
      </w:r>
      <w:r w:rsidR="009A15B5">
        <w:t>номенклатура</w:t>
      </w:r>
      <w:r>
        <w:t>)</w:t>
      </w:r>
      <w:bookmarkEnd w:id="59"/>
    </w:p>
    <w:p w14:paraId="7EA2325A" w14:textId="77777777" w:rsidR="000220E2" w:rsidRDefault="000220E2" w:rsidP="000220E2">
      <w:r>
        <w:t>Наибольшее количество покупных и производимых деталей имеется в составе концептуальной модели №4. По покупным – в два раза больше чем в моделях №1-3; в три и более – по изготавливаемым.</w:t>
      </w:r>
    </w:p>
    <w:p w14:paraId="693D1621" w14:textId="6D389028" w:rsidR="000220E2" w:rsidRDefault="000220E2" w:rsidP="000220E2">
      <w:r>
        <w:t>По номенклатуре покупных и изготавливаемых деталей – все модели примерно равны.</w:t>
      </w:r>
    </w:p>
    <w:p w14:paraId="2DFF51A8" w14:textId="304F428F" w:rsidR="000220E2" w:rsidRPr="000220E2" w:rsidRDefault="000220E2" w:rsidP="000220E2">
      <w:r>
        <w:t>Концептуальная модель №2 – вторая по количеству используемых деталей.</w:t>
      </w:r>
    </w:p>
    <w:p w14:paraId="179F3713" w14:textId="77777777" w:rsidR="0093570C" w:rsidRDefault="0093570C" w:rsidP="0093570C">
      <w:pPr>
        <w:pStyle w:val="2"/>
      </w:pPr>
      <w:bookmarkStart w:id="60" w:name="_Toc71881574"/>
      <w:r>
        <w:t>Отказоустойчивость</w:t>
      </w:r>
      <w:bookmarkEnd w:id="60"/>
    </w:p>
    <w:p w14:paraId="22903223" w14:textId="250832D0" w:rsidR="0093570C" w:rsidRDefault="000220E2" w:rsidP="0093570C">
      <w:r>
        <w:t>Концептуальные модели №1-3, при отказе одного из ходовых двигателей, теряют подвижность.</w:t>
      </w:r>
    </w:p>
    <w:p w14:paraId="46922E21" w14:textId="47361EE8" w:rsidR="000220E2" w:rsidRDefault="007919F1" w:rsidP="0093570C">
      <w:r>
        <w:t>Концептуальная</w:t>
      </w:r>
      <w:r w:rsidR="000220E2">
        <w:t xml:space="preserve"> </w:t>
      </w:r>
      <w:r>
        <w:t>модель</w:t>
      </w:r>
      <w:r w:rsidR="000220E2">
        <w:t xml:space="preserve"> </w:t>
      </w:r>
      <w:r>
        <w:t>№4 имеет наибольшую «живучесть». Выход из строя одного из двигателей не оказывает на нее «фатального» эффекта. Модель может двигаться без изменения алгоритма управления. Выход двух двигателей: на разных бортах – самостоятельное движение возможно; на одном борту – управляемое движение невозможно.</w:t>
      </w:r>
    </w:p>
    <w:p w14:paraId="25A8BFBF" w14:textId="37587323" w:rsidR="007919F1" w:rsidRDefault="007919F1" w:rsidP="007919F1">
      <w:pPr>
        <w:pStyle w:val="1"/>
      </w:pPr>
      <w:bookmarkStart w:id="61" w:name="_Toc71881575"/>
      <w:r>
        <w:lastRenderedPageBreak/>
        <w:t>Выводы</w:t>
      </w:r>
      <w:bookmarkEnd w:id="61"/>
    </w:p>
    <w:p w14:paraId="5745D07E" w14:textId="7F83E8C0" w:rsidR="007919F1" w:rsidRDefault="007919F1" w:rsidP="007919F1">
      <w:r>
        <w:t>Из представленных концептуальных моделей наибольший потенциал имеют модели №1 и 4.</w:t>
      </w:r>
    </w:p>
    <w:p w14:paraId="028506D7" w14:textId="5FFB6AC4" w:rsidR="007919F1" w:rsidRDefault="007919F1" w:rsidP="007919F1">
      <w:r>
        <w:t>Модель №2, в силу малого полезного пространства, не имеет перспектив дальнейшей проработки</w:t>
      </w:r>
    </w:p>
    <w:p w14:paraId="5AF82D78" w14:textId="7D69FA3A" w:rsidR="0068303C" w:rsidRDefault="007919F1" w:rsidP="00251154">
      <w:r>
        <w:t>Модель №3Ю можно рассматривать как наиболее дешевый вариант в производстве, но с большим количеством ограничений при эксплуатации.</w:t>
      </w:r>
    </w:p>
    <w:p w14:paraId="3EC74334" w14:textId="20062E89" w:rsidR="00FA484F" w:rsidRDefault="0068303C" w:rsidP="0068303C">
      <w:pPr>
        <w:pStyle w:val="1"/>
      </w:pPr>
      <w:bookmarkStart w:id="62" w:name="_Toc71881576"/>
      <w:r>
        <w:lastRenderedPageBreak/>
        <w:t>Приложения</w:t>
      </w:r>
      <w:bookmarkEnd w:id="62"/>
    </w:p>
    <w:p w14:paraId="2834130A" w14:textId="24AD1333" w:rsidR="0068303C" w:rsidRDefault="0068303C" w:rsidP="0068303C">
      <w:pPr>
        <w:ind w:left="993" w:hanging="993"/>
      </w:pPr>
      <w:r>
        <w:t>ТП.</w:t>
      </w:r>
      <w:r>
        <w:rPr>
          <w:lang w:val="en-US"/>
        </w:rPr>
        <w:t>SH</w:t>
      </w:r>
      <w:r w:rsidRPr="0068303C">
        <w:t>21(</w:t>
      </w:r>
      <w:r>
        <w:t>К 1-3)</w:t>
      </w:r>
      <w:r w:rsidRPr="0068303C">
        <w:t>.00</w:t>
      </w:r>
      <w:r>
        <w:t>СБ – Сборка концептов. (габариты и внешний вид расположения силовых узлов).</w:t>
      </w:r>
    </w:p>
    <w:p w14:paraId="1EC64A52" w14:textId="25EB058F" w:rsidR="0068303C" w:rsidRDefault="0068303C" w:rsidP="0068303C">
      <w:pPr>
        <w:ind w:left="993" w:hanging="993"/>
      </w:pPr>
      <w:r>
        <w:t>ТП.</w:t>
      </w:r>
      <w:r>
        <w:rPr>
          <w:lang w:val="en-US"/>
        </w:rPr>
        <w:t>SH</w:t>
      </w:r>
      <w:r w:rsidRPr="0068303C">
        <w:t>21(</w:t>
      </w:r>
      <w:r>
        <w:t>К1)</w:t>
      </w:r>
      <w:r w:rsidRPr="0068303C">
        <w:t>.00</w:t>
      </w:r>
      <w:r>
        <w:t>СБ – Концепт 1. (Схема размещения основных силовых узлов и примерного вида силовой рамы)</w:t>
      </w:r>
    </w:p>
    <w:p w14:paraId="0FC3ECFE" w14:textId="77777777" w:rsidR="0068303C" w:rsidRDefault="0068303C" w:rsidP="0068303C">
      <w:pPr>
        <w:ind w:left="993" w:hanging="993"/>
      </w:pPr>
      <w:r>
        <w:t>ТП.</w:t>
      </w:r>
      <w:r>
        <w:rPr>
          <w:lang w:val="en-US"/>
        </w:rPr>
        <w:t>SH</w:t>
      </w:r>
      <w:r w:rsidRPr="0068303C">
        <w:t>21(</w:t>
      </w:r>
      <w:r>
        <w:t>К2)</w:t>
      </w:r>
      <w:r w:rsidRPr="0068303C">
        <w:t>.00</w:t>
      </w:r>
      <w:r>
        <w:t>СБ – Концепт 2. (Схема размещения основных силовых узлов и примерного вида силовой рамы)</w:t>
      </w:r>
    </w:p>
    <w:p w14:paraId="666F4A53" w14:textId="089C75C4" w:rsidR="0068303C" w:rsidRDefault="0068303C" w:rsidP="0068303C">
      <w:pPr>
        <w:ind w:left="993" w:hanging="993"/>
      </w:pPr>
      <w:r>
        <w:t>ТП.</w:t>
      </w:r>
      <w:r>
        <w:rPr>
          <w:lang w:val="en-US"/>
        </w:rPr>
        <w:t>SH</w:t>
      </w:r>
      <w:r w:rsidRPr="0068303C">
        <w:t>21(</w:t>
      </w:r>
      <w:r>
        <w:t>К3)</w:t>
      </w:r>
      <w:r w:rsidRPr="0068303C">
        <w:t>.00</w:t>
      </w:r>
      <w:r>
        <w:t>СБ – Концепт 3. (Схема размещения основных силовых узлов и примерного вида силовой рамы)</w:t>
      </w:r>
    </w:p>
    <w:p w14:paraId="56834E9B" w14:textId="4AAD10DA" w:rsidR="0068303C" w:rsidRDefault="0068303C" w:rsidP="0068303C">
      <w:pPr>
        <w:ind w:left="993" w:hanging="993"/>
      </w:pPr>
      <w:r>
        <w:t>ТП.</w:t>
      </w:r>
      <w:r>
        <w:rPr>
          <w:lang w:val="en-US"/>
        </w:rPr>
        <w:t>SH</w:t>
      </w:r>
      <w:r w:rsidRPr="0068303C">
        <w:t>21(</w:t>
      </w:r>
      <w:r>
        <w:t>К4)</w:t>
      </w:r>
      <w:r w:rsidRPr="0068303C">
        <w:t>.00</w:t>
      </w:r>
      <w:r>
        <w:t>СБ – Концепт 4. (Схема размещения основных силовых узлов и примерного вида силовой рамы)</w:t>
      </w:r>
    </w:p>
    <w:p w14:paraId="5FBD61EC" w14:textId="77777777" w:rsidR="00393979" w:rsidRDefault="00393979" w:rsidP="0068303C">
      <w:pPr>
        <w:ind w:left="993" w:hanging="993"/>
      </w:pPr>
    </w:p>
    <w:p w14:paraId="224A86E5" w14:textId="77777777" w:rsidR="00743506" w:rsidRDefault="00743506" w:rsidP="0068303C">
      <w:pPr>
        <w:ind w:left="993" w:hanging="993"/>
        <w:rPr>
          <w:lang w:val="en-US"/>
        </w:rPr>
      </w:pPr>
    </w:p>
    <w:p w14:paraId="279D74B2" w14:textId="77777777" w:rsidR="00743506" w:rsidRDefault="00743506" w:rsidP="0068303C">
      <w:pPr>
        <w:ind w:left="993" w:hanging="993"/>
      </w:pPr>
      <w:r>
        <w:t>ТП</w:t>
      </w:r>
      <w:r w:rsidRPr="00743506">
        <w:rPr>
          <w:lang w:val="en-US"/>
        </w:rPr>
        <w:t>.</w:t>
      </w:r>
      <w:r>
        <w:rPr>
          <w:lang w:val="en-US"/>
        </w:rPr>
        <w:t>SH21(K3a).00</w:t>
      </w:r>
      <w:r>
        <w:t>СБ</w:t>
      </w:r>
      <w:r w:rsidRPr="00743506">
        <w:rPr>
          <w:lang w:val="en-US"/>
        </w:rPr>
        <w:t xml:space="preserve"> - </w:t>
      </w:r>
      <w:r>
        <w:t>Концепт</w:t>
      </w:r>
      <w:r w:rsidRPr="00743506">
        <w:rPr>
          <w:lang w:val="en-US"/>
        </w:rPr>
        <w:t xml:space="preserve"> 3. </w:t>
      </w:r>
      <w:r>
        <w:t>(Схема размещения основных силовых узлов и примерного вида силовой рамы). Расширенный вариант Концепта 3.</w:t>
      </w:r>
    </w:p>
    <w:p w14:paraId="0535526C" w14:textId="0DE2FFC2" w:rsidR="00743506" w:rsidRPr="00743506" w:rsidRDefault="00743506" w:rsidP="0068303C">
      <w:pPr>
        <w:ind w:left="993" w:hanging="993"/>
        <w:sectPr w:rsidR="00743506" w:rsidRPr="00743506" w:rsidSect="00B707AA">
          <w:pgSz w:w="11907" w:h="16840" w:code="9"/>
          <w:pgMar w:top="851" w:right="567" w:bottom="1134" w:left="1418" w:header="284" w:footer="284" w:gutter="0"/>
          <w:cols w:space="720"/>
        </w:sectPr>
      </w:pPr>
      <w:r>
        <w:t>ТП</w:t>
      </w:r>
      <w:r w:rsidRPr="00743506">
        <w:t>.</w:t>
      </w:r>
      <w:r>
        <w:rPr>
          <w:lang w:val="en-US"/>
        </w:rPr>
        <w:t>SH</w:t>
      </w:r>
      <w:r w:rsidRPr="00743506">
        <w:t>21(</w:t>
      </w:r>
      <w:r>
        <w:rPr>
          <w:lang w:val="en-US"/>
        </w:rPr>
        <w:t>K</w:t>
      </w:r>
      <w:r w:rsidRPr="00743506">
        <w:t>3</w:t>
      </w:r>
      <w:r>
        <w:rPr>
          <w:lang w:val="en-US"/>
        </w:rPr>
        <w:t>a</w:t>
      </w:r>
      <w:r w:rsidRPr="00743506">
        <w:t>).00</w:t>
      </w:r>
      <w:r>
        <w:t>ПЗ</w:t>
      </w:r>
      <w:r w:rsidRPr="00743506">
        <w:t xml:space="preserve"> </w:t>
      </w:r>
      <w:r>
        <w:t>–</w:t>
      </w:r>
      <w:r w:rsidRPr="00743506">
        <w:t xml:space="preserve"> </w:t>
      </w:r>
      <w:r>
        <w:t xml:space="preserve">Пояснительная записка к концепту </w:t>
      </w:r>
      <w:r w:rsidRPr="00743506">
        <w:t>3</w:t>
      </w:r>
      <w:r>
        <w:rPr>
          <w:lang w:val="en-US"/>
        </w:rPr>
        <w:t>a</w:t>
      </w:r>
    </w:p>
    <w:p w14:paraId="44410A67" w14:textId="142B94F3" w:rsidR="0068303C" w:rsidRDefault="00A44BD2" w:rsidP="0068303C">
      <w:pPr>
        <w:ind w:left="993" w:hanging="993"/>
        <w:rPr>
          <w:lang w:val="en-US"/>
        </w:rPr>
      </w:pPr>
      <w:r>
        <w:rPr>
          <w:lang w:val="en-US"/>
        </w:rPr>
        <w:object w:dxaOrig="8926" w:dyaOrig="12631" w14:anchorId="3FFF31B4">
          <v:shape id="_x0000_i1025" type="#_x0000_t75" style="width:573.75pt;height:810.75pt" o:ole="">
            <v:imagedata r:id="rId22" o:title=""/>
          </v:shape>
          <o:OLEObject Type="Embed" ProgID="AcroExch.Document.11" ShapeID="_x0000_i1025" DrawAspect="Content" ObjectID="_1684063990" r:id="rId23"/>
        </w:object>
      </w:r>
    </w:p>
    <w:p w14:paraId="66FDF515" w14:textId="3C4C1EF1" w:rsidR="00010ECA" w:rsidRDefault="00010ECA" w:rsidP="0068303C">
      <w:pPr>
        <w:ind w:left="993" w:hanging="993"/>
        <w:rPr>
          <w:lang w:val="en-US"/>
        </w:rPr>
      </w:pPr>
      <w:r>
        <w:rPr>
          <w:lang w:val="en-US"/>
        </w:rPr>
        <w:object w:dxaOrig="8926" w:dyaOrig="12631" w14:anchorId="677BC061">
          <v:shape id="_x0000_i1026" type="#_x0000_t75" style="width:578.25pt;height:817.5pt" o:ole="">
            <v:imagedata r:id="rId24" o:title=""/>
          </v:shape>
          <o:OLEObject Type="Embed" ProgID="AcroExch.Document.11" ShapeID="_x0000_i1026" DrawAspect="Content" ObjectID="_1684063991" r:id="rId25"/>
        </w:object>
      </w:r>
    </w:p>
    <w:p w14:paraId="4F4BD406" w14:textId="2BF70971" w:rsidR="00010ECA" w:rsidRDefault="00010ECA" w:rsidP="0068303C">
      <w:pPr>
        <w:ind w:left="993" w:hanging="993"/>
        <w:rPr>
          <w:lang w:val="en-US"/>
        </w:rPr>
      </w:pPr>
      <w:r>
        <w:rPr>
          <w:lang w:val="en-US"/>
        </w:rPr>
        <w:object w:dxaOrig="8926" w:dyaOrig="12631" w14:anchorId="434F3330">
          <v:shape id="_x0000_i1027" type="#_x0000_t75" style="width:578.25pt;height:817.5pt" o:ole="">
            <v:imagedata r:id="rId26" o:title=""/>
          </v:shape>
          <o:OLEObject Type="Embed" ProgID="AcroExch.Document.11" ShapeID="_x0000_i1027" DrawAspect="Content" ObjectID="_1684063992" r:id="rId27"/>
        </w:object>
      </w:r>
    </w:p>
    <w:p w14:paraId="3F31ECFF" w14:textId="68C01E8D" w:rsidR="00010ECA" w:rsidRDefault="00010ECA" w:rsidP="0068303C">
      <w:pPr>
        <w:ind w:left="993" w:hanging="993"/>
        <w:rPr>
          <w:lang w:val="en-US"/>
        </w:rPr>
      </w:pPr>
      <w:r>
        <w:rPr>
          <w:lang w:val="en-US"/>
        </w:rPr>
        <w:object w:dxaOrig="8926" w:dyaOrig="12631" w14:anchorId="01D8589D">
          <v:shape id="_x0000_i1028" type="#_x0000_t75" style="width:578.25pt;height:817.5pt" o:ole="">
            <v:imagedata r:id="rId28" o:title=""/>
          </v:shape>
          <o:OLEObject Type="Embed" ProgID="AcroExch.Document.11" ShapeID="_x0000_i1028" DrawAspect="Content" ObjectID="_1684063993" r:id="rId29"/>
        </w:object>
      </w:r>
    </w:p>
    <w:p w14:paraId="2D60EA6E" w14:textId="587A75EA" w:rsidR="00010ECA" w:rsidRDefault="00010ECA" w:rsidP="0068303C">
      <w:pPr>
        <w:ind w:left="993" w:hanging="993"/>
        <w:rPr>
          <w:lang w:val="en-US"/>
        </w:rPr>
      </w:pPr>
      <w:r>
        <w:rPr>
          <w:lang w:val="en-US"/>
        </w:rPr>
        <w:object w:dxaOrig="8926" w:dyaOrig="12631" w14:anchorId="5C3A1139">
          <v:shape id="_x0000_i1029" type="#_x0000_t75" style="width:578.25pt;height:817.5pt" o:ole="">
            <v:imagedata r:id="rId30" o:title=""/>
          </v:shape>
          <o:OLEObject Type="Embed" ProgID="AcroExch.Document.11" ShapeID="_x0000_i1029" DrawAspect="Content" ObjectID="_1684063994" r:id="rId31"/>
        </w:object>
      </w:r>
    </w:p>
    <w:p w14:paraId="5790672E" w14:textId="17327DC6" w:rsidR="00743506" w:rsidRDefault="00743506" w:rsidP="00743506">
      <w:pPr>
        <w:ind w:left="993" w:hanging="993"/>
        <w:rPr>
          <w:lang w:val="en-US"/>
        </w:rPr>
      </w:pPr>
      <w:bookmarkStart w:id="63" w:name="_GoBack"/>
      <w:r>
        <w:rPr>
          <w:noProof/>
        </w:rPr>
        <w:lastRenderedPageBreak/>
        <w:drawing>
          <wp:inline distT="0" distB="0" distL="0" distR="0" wp14:anchorId="25762222" wp14:editId="5BF598A2">
            <wp:extent cx="7200900" cy="10391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24980" cy="104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  <w:r>
        <w:rPr>
          <w:lang w:val="en-US"/>
        </w:rPr>
        <w:br w:type="page"/>
      </w:r>
    </w:p>
    <w:p w14:paraId="7011CD38" w14:textId="0A132D11" w:rsidR="00743506" w:rsidRDefault="00743506" w:rsidP="00743506">
      <w:pPr>
        <w:pStyle w:val="2"/>
        <w:ind w:left="1134" w:right="1276"/>
      </w:pPr>
      <w:r>
        <w:lastRenderedPageBreak/>
        <w:t>Концептуальная модель №3</w:t>
      </w:r>
      <w:r>
        <w:rPr>
          <w:lang w:val="en-US"/>
        </w:rPr>
        <w:t>a</w:t>
      </w:r>
    </w:p>
    <w:p w14:paraId="75FADE4B" w14:textId="77777777" w:rsidR="00743506" w:rsidRDefault="00743506" w:rsidP="00743506">
      <w:pPr>
        <w:pStyle w:val="3"/>
        <w:ind w:left="1134" w:right="1276"/>
      </w:pPr>
      <w:r>
        <w:t>Описание</w:t>
      </w:r>
    </w:p>
    <w:p w14:paraId="342ED450" w14:textId="67918C1F" w:rsidR="00743506" w:rsidRDefault="00743506" w:rsidP="00743506">
      <w:pPr>
        <w:ind w:left="1134" w:right="1276"/>
      </w:pPr>
      <w:r>
        <w:t>Концептуальная модель №3</w:t>
      </w:r>
      <w:r>
        <w:rPr>
          <w:lang w:val="en-US"/>
        </w:rPr>
        <w:t>a</w:t>
      </w:r>
      <w:r>
        <w:t xml:space="preserve"> (далее КМ3</w:t>
      </w:r>
      <w:r>
        <w:rPr>
          <w:lang w:val="en-US"/>
        </w:rPr>
        <w:t>a</w:t>
      </w:r>
      <w:r>
        <w:t xml:space="preserve">) приводится в движение двумя </w:t>
      </w:r>
      <w:proofErr w:type="gramStart"/>
      <w:r>
        <w:t>мотор-колесами</w:t>
      </w:r>
      <w:proofErr w:type="gramEnd"/>
      <w:r>
        <w:t xml:space="preserve"> закрепленными на независимых поворотных узлах с </w:t>
      </w:r>
      <w:r w:rsidR="007A2EE0">
        <w:t>расположением в задней и передней балках</w:t>
      </w:r>
      <w:r>
        <w:t xml:space="preserve"> рамы.</w:t>
      </w:r>
    </w:p>
    <w:p w14:paraId="0393DEA7" w14:textId="032C8088" w:rsidR="00743506" w:rsidRDefault="00743506" w:rsidP="00743506">
      <w:pPr>
        <w:ind w:left="1134" w:right="1276"/>
      </w:pPr>
      <w:r>
        <w:t>Изменение направления движения осуществляется изменением угла расположения ос</w:t>
      </w:r>
      <w:r w:rsidR="007A2EE0">
        <w:t>ей</w:t>
      </w:r>
      <w:r>
        <w:t xml:space="preserve"> мотор-колес.</w:t>
      </w:r>
    </w:p>
    <w:p w14:paraId="5AD15B1F" w14:textId="77777777" w:rsidR="00743506" w:rsidRDefault="00743506" w:rsidP="00743506">
      <w:pPr>
        <w:ind w:left="1134" w:right="1276"/>
      </w:pPr>
      <w:r>
        <w:t>Четыре линейных движителя позволяют осуществлять подъем груза на высоту 50мм с контролем веса, приходящегося на каждый линейный движитель.</w:t>
      </w:r>
    </w:p>
    <w:p w14:paraId="2CA1A5C8" w14:textId="77777777" w:rsidR="00743506" w:rsidRDefault="00743506" w:rsidP="00743506">
      <w:pPr>
        <w:ind w:left="1134" w:right="1276"/>
      </w:pPr>
      <w:r>
        <w:t>Для исключения проскальзывания мотор-колеса оно имеет четыре прижима, которые, на этапе эскизного проектирования необходимо рассчитать в зависимости от полного веса пустого робота, требуемого прижимного усилия для обеспечения тяги 0,9кН.</w:t>
      </w:r>
    </w:p>
    <w:p w14:paraId="5061A440" w14:textId="77777777" w:rsidR="00743506" w:rsidRDefault="00743506" w:rsidP="00743506">
      <w:pPr>
        <w:ind w:left="1134" w:right="1276"/>
      </w:pPr>
      <w:r>
        <w:t>Основная нагрузка от перемещаемого груза воспринимается свободно-поворотными колесами («ленивцы») диаметром 100мм и диаметром теоретически возможной зоны контакта 100мм.</w:t>
      </w:r>
    </w:p>
    <w:p w14:paraId="4CE706BD" w14:textId="77777777" w:rsidR="00743506" w:rsidRDefault="00743506" w:rsidP="00743506">
      <w:pPr>
        <w:ind w:left="1134" w:right="1276"/>
      </w:pPr>
      <w:r>
        <w:t>При неблагоприятных условиях (ленивцы направлены к продольной оси) опорная база сокращается на 200мм и, с учетом мест крепления составляет 234мм, что накладывает дополнительные ограничения на распределение перевозимого груза.</w:t>
      </w:r>
    </w:p>
    <w:p w14:paraId="55FA522E" w14:textId="77777777" w:rsidR="00743506" w:rsidRPr="00FF4D07" w:rsidRDefault="00743506" w:rsidP="00743506">
      <w:pPr>
        <w:ind w:left="1134" w:right="1276"/>
      </w:pPr>
      <w:r>
        <w:t>КМ3 имеет характеристику по параметру «</w:t>
      </w:r>
      <w:r w:rsidRPr="00985E9B">
        <w:rPr>
          <w:u w:val="single"/>
        </w:rPr>
        <w:t>свободное пространство максимального объема</w:t>
      </w:r>
      <w:r>
        <w:t>» сравнимую с КМ1</w:t>
      </w:r>
    </w:p>
    <w:p w14:paraId="7F2FA086" w14:textId="69F4AFF7" w:rsidR="00743506" w:rsidRPr="00EC27D9" w:rsidRDefault="00743506" w:rsidP="00743506">
      <w:pPr>
        <w:keepNext/>
        <w:ind w:left="1134" w:right="1276"/>
      </w:pPr>
    </w:p>
    <w:p w14:paraId="612E3182" w14:textId="77777777" w:rsidR="00743506" w:rsidRDefault="00743506" w:rsidP="00743506">
      <w:pPr>
        <w:pStyle w:val="3"/>
        <w:ind w:left="1134" w:right="1276"/>
      </w:pPr>
      <w:r>
        <w:t>Принцип управления направлением движения</w:t>
      </w:r>
    </w:p>
    <w:p w14:paraId="442E39BE" w14:textId="0EE8297D" w:rsidR="00743506" w:rsidRDefault="00743506" w:rsidP="00743506">
      <w:pPr>
        <w:ind w:left="1134" w:right="1276"/>
        <w:rPr>
          <w:rFonts w:ascii="Calibri" w:hAnsi="Calibri" w:cs="Calibri"/>
        </w:rPr>
      </w:pPr>
      <w:r>
        <w:t>Приводн</w:t>
      </w:r>
      <w:r w:rsidR="007A2EE0">
        <w:t>ые</w:t>
      </w:r>
      <w:r>
        <w:t xml:space="preserve"> колес</w:t>
      </w:r>
      <w:r w:rsidR="007A2EE0">
        <w:t>а</w:t>
      </w:r>
      <w:r>
        <w:t xml:space="preserve"> тян</w:t>
      </w:r>
      <w:r w:rsidR="007A2EE0">
        <w:t>ут/толкают</w:t>
      </w:r>
      <w:r>
        <w:t>. Направление движения выбирается поворотом каретки в диапазоне +/-95</w:t>
      </w:r>
      <w:r>
        <w:rPr>
          <w:rFonts w:ascii="Calibri" w:hAnsi="Calibri" w:cs="Calibri"/>
        </w:rPr>
        <w:t>°</w:t>
      </w:r>
      <w:r w:rsidR="007A2EE0">
        <w:rPr>
          <w:rFonts w:ascii="Calibri" w:hAnsi="Calibri" w:cs="Calibri"/>
        </w:rPr>
        <w:t xml:space="preserve">, что при управлении двумя мотор колесами позволяем двигаться в любом направлении и по любой </w:t>
      </w:r>
      <w:proofErr w:type="spellStart"/>
      <w:r w:rsidR="007A2EE0">
        <w:rPr>
          <w:rFonts w:ascii="Calibri" w:hAnsi="Calibri" w:cs="Calibri"/>
        </w:rPr>
        <w:t>траетории</w:t>
      </w:r>
      <w:proofErr w:type="spellEnd"/>
      <w:r>
        <w:rPr>
          <w:rFonts w:ascii="Calibri" w:hAnsi="Calibri" w:cs="Calibri"/>
        </w:rPr>
        <w:t>.</w:t>
      </w:r>
    </w:p>
    <w:p w14:paraId="3C6A0EFB" w14:textId="77777777" w:rsidR="00743506" w:rsidRPr="008B1E7F" w:rsidRDefault="00743506" w:rsidP="00743506">
      <w:pPr>
        <w:ind w:left="1134" w:right="1276"/>
      </w:pPr>
      <w:r>
        <w:rPr>
          <w:rFonts w:ascii="Calibri" w:hAnsi="Calibri" w:cs="Calibri"/>
        </w:rPr>
        <w:t>КМ3 может осуществить разворот на месте.</w:t>
      </w:r>
    </w:p>
    <w:p w14:paraId="4BCD8EAC" w14:textId="77777777" w:rsidR="00743506" w:rsidRPr="00777C02" w:rsidRDefault="00743506" w:rsidP="00743506">
      <w:pPr>
        <w:pStyle w:val="3"/>
        <w:ind w:left="1134" w:right="1276"/>
      </w:pPr>
      <w:r>
        <w:t xml:space="preserve">Ограничения </w:t>
      </w:r>
    </w:p>
    <w:p w14:paraId="6ADCCE2D" w14:textId="5AEC64CC" w:rsidR="00743506" w:rsidRDefault="007A2EE0" w:rsidP="00743506">
      <w:pPr>
        <w:ind w:left="1134" w:right="1276"/>
      </w:pPr>
      <w:r>
        <w:t xml:space="preserve">Данная концептуальная модель практически не имеет </w:t>
      </w:r>
      <w:proofErr w:type="spellStart"/>
      <w:r>
        <w:t>огрничений</w:t>
      </w:r>
      <w:proofErr w:type="spellEnd"/>
    </w:p>
    <w:p w14:paraId="6B80E128" w14:textId="77777777" w:rsidR="00743506" w:rsidRPr="00743506" w:rsidRDefault="00743506" w:rsidP="00743506"/>
    <w:sectPr w:rsidR="00743506" w:rsidRPr="00743506" w:rsidSect="00A44BD2">
      <w:headerReference w:type="default" r:id="rId33"/>
      <w:footerReference w:type="default" r:id="rId34"/>
      <w:pgSz w:w="11907" w:h="16840" w:code="9"/>
      <w:pgMar w:top="-367" w:right="141" w:bottom="1134" w:left="142" w:header="28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5CE53" w14:textId="77777777" w:rsidR="004753BF" w:rsidRDefault="004753BF">
      <w:r>
        <w:separator/>
      </w:r>
    </w:p>
  </w:endnote>
  <w:endnote w:type="continuationSeparator" w:id="0">
    <w:p w14:paraId="7C9194A1" w14:textId="77777777" w:rsidR="004753BF" w:rsidRDefault="00475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587F3" w14:textId="407E976B" w:rsidR="00743506" w:rsidRDefault="00743506" w:rsidP="000D6B53">
    <w:pPr>
      <w:pStyle w:val="a5"/>
      <w:jc w:val="right"/>
    </w:pPr>
    <w:r>
      <w:t xml:space="preserve">Стр.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F5A80" w14:textId="67CFA2CF" w:rsidR="00743506" w:rsidRPr="00596988" w:rsidRDefault="00743506" w:rsidP="0059698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8FAE2" w14:textId="77777777" w:rsidR="004753BF" w:rsidRDefault="004753BF">
      <w:r>
        <w:separator/>
      </w:r>
    </w:p>
  </w:footnote>
  <w:footnote w:type="continuationSeparator" w:id="0">
    <w:p w14:paraId="6C908BB3" w14:textId="77777777" w:rsidR="004753BF" w:rsidRDefault="004753BF">
      <w:r>
        <w:continuationSeparator/>
      </w:r>
    </w:p>
  </w:footnote>
  <w:footnote w:id="1">
    <w:p w14:paraId="46F0B47E" w14:textId="63D0A840" w:rsidR="00743506" w:rsidRDefault="00743506">
      <w:pPr>
        <w:pStyle w:val="af0"/>
      </w:pPr>
      <w:r>
        <w:rPr>
          <w:rStyle w:val="af2"/>
        </w:rPr>
        <w:footnoteRef/>
      </w:r>
      <w:r>
        <w:t xml:space="preserve"> Режим приведен для иллюстрации методики расчета смещения оси вращения</w:t>
      </w:r>
    </w:p>
  </w:footnote>
  <w:footnote w:id="2">
    <w:p w14:paraId="0C13B78D" w14:textId="77777777" w:rsidR="00743506" w:rsidRDefault="00743506" w:rsidP="00FC7CB3">
      <w:pPr>
        <w:pStyle w:val="af0"/>
      </w:pPr>
      <w:r>
        <w:rPr>
          <w:rStyle w:val="af2"/>
        </w:rPr>
        <w:footnoteRef/>
      </w:r>
      <w:r>
        <w:t xml:space="preserve"> Режим приведен для иллюстрации методики расчета смещения оси вращения</w:t>
      </w:r>
    </w:p>
  </w:footnote>
  <w:footnote w:id="3">
    <w:p w14:paraId="758FE0AA" w14:textId="58C9A0AB" w:rsidR="00743506" w:rsidRDefault="00743506">
      <w:pPr>
        <w:pStyle w:val="af0"/>
      </w:pPr>
      <w:r>
        <w:rPr>
          <w:rStyle w:val="af2"/>
        </w:rPr>
        <w:footnoteRef/>
      </w:r>
      <w:r>
        <w:t xml:space="preserve"> ПП-переднее правое, ПЛ – переднее левое, ЗП – заднее правое, ЗЛ – заднее левое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6F4ACC" w14:textId="50C72B8D" w:rsidR="00743506" w:rsidRDefault="00743506" w:rsidP="003209DF">
    <w:pPr>
      <w:pStyle w:val="a4"/>
      <w:jc w:val="cen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5168" behindDoc="1" locked="0" layoutInCell="0" allowOverlap="1" wp14:anchorId="34FBD04A" wp14:editId="3B726B25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7385" cy="10332085"/>
              <wp:effectExtent l="0" t="0" r="0" b="0"/>
              <wp:wrapNone/>
              <wp:docPr id="639" name="Group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332085"/>
                        <a:chOff x="571" y="284"/>
                        <a:chExt cx="11051" cy="16271"/>
                      </a:xfrm>
                    </wpg:grpSpPr>
                    <wpg:grpSp>
                      <wpg:cNvPr id="640" name="Group 202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641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2C08C1" w14:textId="77777777" w:rsidR="00743506" w:rsidRDefault="00743506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Инв. № под</w:t>
                              </w:r>
                              <w:r>
                                <w:rPr>
                                  <w:noProof w:val="0"/>
                                </w:rPr>
                                <w:t>л.</w:t>
                              </w:r>
                            </w:p>
                            <w:p w14:paraId="6F58D211" w14:textId="77777777" w:rsidR="00743506" w:rsidRDefault="00743506">
                              <w:r>
                                <w:rPr>
                                  <w:i w:val="0"/>
                                </w:rPr>
                                <w:fldChar w:fldCharType="begin"/>
                              </w:r>
                              <w:r>
                                <w:rPr>
                                  <w:i w:val="0"/>
                                </w:rPr>
                                <w:instrText xml:space="preserve"> NUMPAGES  \* MERGEFORMAT </w:instrText>
                              </w:r>
                              <w:r>
                                <w:rPr>
                                  <w:i w:val="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i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2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8484B2" w14:textId="77777777" w:rsidR="00743506" w:rsidRDefault="00743506">
                              <w:pPr>
                                <w:pStyle w:val="a3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3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9FB8DA" w14:textId="77777777" w:rsidR="00743506" w:rsidRDefault="00743506">
                              <w:pPr>
                                <w:pStyle w:val="a3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F29CB" w14:textId="77777777" w:rsidR="00743506" w:rsidRDefault="00743506">
                              <w:pPr>
                                <w:pStyle w:val="a3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5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772281" w14:textId="77777777" w:rsidR="00743506" w:rsidRDefault="00743506">
                              <w:pPr>
                                <w:pStyle w:val="a3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646" name="Group 208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647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EA6717" w14:textId="77777777" w:rsidR="00743506" w:rsidRDefault="00743506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48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62863" w14:textId="77777777" w:rsidR="00743506" w:rsidRDefault="00743506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49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1D0BC8" w14:textId="77777777" w:rsidR="00743506" w:rsidRDefault="00743506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0" name="Text Box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F18DD9" w14:textId="77777777" w:rsidR="00743506" w:rsidRDefault="00743506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1" name="Text Box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CF025D" w14:textId="77777777" w:rsidR="00743506" w:rsidRDefault="00743506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52" name="Rectangle 21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FBD04A" id="Group 201" o:spid="_x0000_s1038" style="position:absolute;left:0;text-align:left;margin-left:28.35pt;margin-top:14.2pt;width:552.55pt;height:813.55pt;z-index:-25166131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" o:allowincell="f">
              <v:group id="Group 202" o:spid="_x0000_s1039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3" o:spid="_x0000_s1040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772C08C1" w14:textId="77777777" w:rsidR="00743506" w:rsidRDefault="00743506">
                        <w:pPr>
                          <w:pStyle w:val="a3"/>
                          <w:rPr>
                            <w:noProof w:val="0"/>
                          </w:rPr>
                        </w:pPr>
                        <w:r>
                          <w:t>Инв. № под</w:t>
                        </w:r>
                        <w:r>
                          <w:rPr>
                            <w:noProof w:val="0"/>
                          </w:rPr>
                          <w:t>л.</w:t>
                        </w:r>
                      </w:p>
                      <w:p w14:paraId="6F58D211" w14:textId="77777777" w:rsidR="00743506" w:rsidRDefault="00743506">
                        <w:r>
                          <w:rPr>
                            <w:i w:val="0"/>
                          </w:rPr>
                          <w:fldChar w:fldCharType="begin"/>
                        </w:r>
                        <w:r>
                          <w:rPr>
                            <w:i w:val="0"/>
                          </w:rPr>
                          <w:instrText xml:space="preserve"> NUMPAGES  \* MERGEFORMAT </w:instrText>
                        </w:r>
                        <w:r>
                          <w:rPr>
                            <w:i w:val="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</w:rPr>
                          <w:t>6</w:t>
                        </w:r>
                        <w:r>
                          <w:rPr>
                            <w:i w:val="0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204" o:spid="_x0000_s1041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688484B2" w14:textId="77777777" w:rsidR="00743506" w:rsidRDefault="00743506">
                        <w:pPr>
                          <w:pStyle w:val="a3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205" o:spid="_x0000_s1042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3A9FB8DA" w14:textId="77777777" w:rsidR="00743506" w:rsidRDefault="00743506">
                        <w:pPr>
                          <w:pStyle w:val="a3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206" o:spid="_x0000_s1043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74AF29CB" w14:textId="77777777" w:rsidR="00743506" w:rsidRDefault="00743506">
                        <w:pPr>
                          <w:pStyle w:val="a3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207" o:spid="_x0000_s1044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14:paraId="72772281" w14:textId="77777777" w:rsidR="00743506" w:rsidRDefault="00743506">
                        <w:pPr>
                          <w:pStyle w:val="a3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group id="Group 208" o:spid="_x0000_s1045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shape id="Text Box 209" o:spid="_x0000_s104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74EA6717" w14:textId="77777777" w:rsidR="00743506" w:rsidRDefault="00743506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10" o:spid="_x0000_s104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14262863" w14:textId="77777777" w:rsidR="00743506" w:rsidRDefault="00743506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11" o:spid="_x0000_s104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601D0BC8" w14:textId="77777777" w:rsidR="00743506" w:rsidRDefault="00743506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12" o:spid="_x0000_s104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73F18DD9" w14:textId="77777777" w:rsidR="00743506" w:rsidRDefault="00743506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13" o:spid="_x0000_s105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48CF025D" w14:textId="77777777" w:rsidR="00743506" w:rsidRDefault="00743506">
                          <w:pPr>
                            <w:pStyle w:val="a3"/>
                          </w:pPr>
                        </w:p>
                      </w:txbxContent>
                    </v:textbox>
                  </v:shape>
                </v:group>
              </v:group>
              <v:rect id="Rectangle 214" o:spid="_x0000_s105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" strokeweight="2.25pt"/>
              <w10:wrap anchorx="page" anchory="page"/>
            </v:group>
          </w:pict>
        </mc:Fallback>
      </mc:AlternateContent>
    </w:r>
    <w:r>
      <w:t>ООО «Техно про»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4C7B6B" w14:textId="291701A1" w:rsidR="00743506" w:rsidRDefault="00743506" w:rsidP="003209DF">
    <w:pPr>
      <w:pStyle w:val="a4"/>
      <w:jc w:val="center"/>
    </w:pPr>
    <w:r>
      <w:t>ООО «Техно про»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E7F2D" w14:textId="1F5AFF71" w:rsidR="00743506" w:rsidRPr="00A44BD2" w:rsidRDefault="00743506" w:rsidP="00A44BD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10F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8738C"/>
    <w:multiLevelType w:val="multilevel"/>
    <w:tmpl w:val="301E3388"/>
    <w:lvl w:ilvl="0">
      <w:start w:val="3"/>
      <w:numFmt w:val="decimal"/>
      <w:lvlText w:val="3.1.2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116BEB"/>
    <w:multiLevelType w:val="multilevel"/>
    <w:tmpl w:val="AA364F0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3">
      <w:start w:val="1"/>
      <w:numFmt w:val="decimal"/>
      <w:lvlText w:val="%1.%2.%3.%4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3A6DD8"/>
    <w:multiLevelType w:val="multilevel"/>
    <w:tmpl w:val="6FFA341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FD02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2522DD"/>
    <w:multiLevelType w:val="multilevel"/>
    <w:tmpl w:val="481EF5C0"/>
    <w:lvl w:ilvl="0">
      <w:start w:val="5"/>
      <w:numFmt w:val="decimal"/>
      <w:lvlText w:val="2.1.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32A700D"/>
    <w:multiLevelType w:val="multilevel"/>
    <w:tmpl w:val="C5FCF8C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54D5AFC"/>
    <w:multiLevelType w:val="hybridMultilevel"/>
    <w:tmpl w:val="915E2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B6F06"/>
    <w:multiLevelType w:val="multilevel"/>
    <w:tmpl w:val="2F4E1340"/>
    <w:lvl w:ilvl="0">
      <w:start w:val="1"/>
      <w:numFmt w:val="decimal"/>
      <w:lvlText w:val="8.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D129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56F5D"/>
    <w:multiLevelType w:val="multilevel"/>
    <w:tmpl w:val="306AB50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10F57B3"/>
    <w:multiLevelType w:val="multilevel"/>
    <w:tmpl w:val="66068408"/>
    <w:lvl w:ilvl="0">
      <w:start w:val="4"/>
      <w:numFmt w:val="decimal"/>
      <w:lvlText w:val="2.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3747E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68F31F8"/>
    <w:multiLevelType w:val="multilevel"/>
    <w:tmpl w:val="F3082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A036F6"/>
    <w:multiLevelType w:val="multilevel"/>
    <w:tmpl w:val="041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 w15:restartNumberingAfterBreak="0">
    <w:nsid w:val="520F6087"/>
    <w:multiLevelType w:val="hybridMultilevel"/>
    <w:tmpl w:val="9168B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E6E28"/>
    <w:multiLevelType w:val="multilevel"/>
    <w:tmpl w:val="9556777C"/>
    <w:lvl w:ilvl="0">
      <w:start w:val="1"/>
      <w:numFmt w:val="decimal"/>
      <w:lvlText w:val="1.1.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925371D"/>
    <w:multiLevelType w:val="hybridMultilevel"/>
    <w:tmpl w:val="022A8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668E1"/>
    <w:multiLevelType w:val="multilevel"/>
    <w:tmpl w:val="8BE093AE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3">
      <w:start w:val="1"/>
      <w:numFmt w:val="decimal"/>
      <w:lvlText w:val="%1.%2.%3.%4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CC83AC1"/>
    <w:multiLevelType w:val="multilevel"/>
    <w:tmpl w:val="78001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211860"/>
    <w:multiLevelType w:val="multilevel"/>
    <w:tmpl w:val="A7CE24C8"/>
    <w:lvl w:ilvl="0">
      <w:start w:val="1"/>
      <w:numFmt w:val="decimal"/>
      <w:lvlText w:val="2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8834072"/>
    <w:multiLevelType w:val="hybridMultilevel"/>
    <w:tmpl w:val="9168B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B177DD"/>
    <w:multiLevelType w:val="hybridMultilevel"/>
    <w:tmpl w:val="4F0E2D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9A4755"/>
    <w:multiLevelType w:val="multilevel"/>
    <w:tmpl w:val="78001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EA15A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7C1292"/>
    <w:multiLevelType w:val="hybridMultilevel"/>
    <w:tmpl w:val="E1225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D101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4A231C1"/>
    <w:multiLevelType w:val="hybridMultilevel"/>
    <w:tmpl w:val="D50267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5BA44F0"/>
    <w:multiLevelType w:val="hybridMultilevel"/>
    <w:tmpl w:val="EF46D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964EF"/>
    <w:multiLevelType w:val="multilevel"/>
    <w:tmpl w:val="C2E8E530"/>
    <w:lvl w:ilvl="0">
      <w:start w:val="1"/>
      <w:numFmt w:val="decimal"/>
      <w:lvlText w:val="1.%1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79318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1"/>
  </w:num>
  <w:num w:numId="5">
    <w:abstractNumId w:val="18"/>
  </w:num>
  <w:num w:numId="6">
    <w:abstractNumId w:val="1"/>
  </w:num>
  <w:num w:numId="7">
    <w:abstractNumId w:val="8"/>
  </w:num>
  <w:num w:numId="8">
    <w:abstractNumId w:val="29"/>
  </w:num>
  <w:num w:numId="9">
    <w:abstractNumId w:val="3"/>
  </w:num>
  <w:num w:numId="10">
    <w:abstractNumId w:val="20"/>
  </w:num>
  <w:num w:numId="11">
    <w:abstractNumId w:val="10"/>
  </w:num>
  <w:num w:numId="12">
    <w:abstractNumId w:val="16"/>
  </w:num>
  <w:num w:numId="13">
    <w:abstractNumId w:val="13"/>
  </w:num>
  <w:num w:numId="14">
    <w:abstractNumId w:val="19"/>
  </w:num>
  <w:num w:numId="15">
    <w:abstractNumId w:val="24"/>
  </w:num>
  <w:num w:numId="16">
    <w:abstractNumId w:val="9"/>
  </w:num>
  <w:num w:numId="17">
    <w:abstractNumId w:val="30"/>
  </w:num>
  <w:num w:numId="18">
    <w:abstractNumId w:val="26"/>
  </w:num>
  <w:num w:numId="19">
    <w:abstractNumId w:val="4"/>
  </w:num>
  <w:num w:numId="20">
    <w:abstractNumId w:val="12"/>
  </w:num>
  <w:num w:numId="21">
    <w:abstractNumId w:val="0"/>
  </w:num>
  <w:num w:numId="22">
    <w:abstractNumId w:val="23"/>
  </w:num>
  <w:num w:numId="23">
    <w:abstractNumId w:val="17"/>
  </w:num>
  <w:num w:numId="24">
    <w:abstractNumId w:val="7"/>
  </w:num>
  <w:num w:numId="25">
    <w:abstractNumId w:val="28"/>
  </w:num>
  <w:num w:numId="26">
    <w:abstractNumId w:val="14"/>
  </w:num>
  <w:num w:numId="27">
    <w:abstractNumId w:val="22"/>
  </w:num>
  <w:num w:numId="28">
    <w:abstractNumId w:val="27"/>
  </w:num>
  <w:num w:numId="29">
    <w:abstractNumId w:val="25"/>
  </w:num>
  <w:num w:numId="30">
    <w:abstractNumId w:val="21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C4"/>
    <w:rsid w:val="00001AAC"/>
    <w:rsid w:val="00010ECA"/>
    <w:rsid w:val="000220E2"/>
    <w:rsid w:val="00031ACD"/>
    <w:rsid w:val="00082186"/>
    <w:rsid w:val="00092710"/>
    <w:rsid w:val="000D6B53"/>
    <w:rsid w:val="001074A9"/>
    <w:rsid w:val="001832F4"/>
    <w:rsid w:val="00225616"/>
    <w:rsid w:val="00251154"/>
    <w:rsid w:val="00280264"/>
    <w:rsid w:val="002875FC"/>
    <w:rsid w:val="002919AD"/>
    <w:rsid w:val="002950C8"/>
    <w:rsid w:val="003209DF"/>
    <w:rsid w:val="00384A27"/>
    <w:rsid w:val="00393979"/>
    <w:rsid w:val="004664A9"/>
    <w:rsid w:val="004753BF"/>
    <w:rsid w:val="004A1C53"/>
    <w:rsid w:val="004D06F1"/>
    <w:rsid w:val="004D3AAE"/>
    <w:rsid w:val="00513098"/>
    <w:rsid w:val="00596988"/>
    <w:rsid w:val="005A0F1F"/>
    <w:rsid w:val="005A647F"/>
    <w:rsid w:val="005A6DF1"/>
    <w:rsid w:val="006416C4"/>
    <w:rsid w:val="006635A1"/>
    <w:rsid w:val="0068303C"/>
    <w:rsid w:val="006A2E08"/>
    <w:rsid w:val="006E1375"/>
    <w:rsid w:val="006F5D0E"/>
    <w:rsid w:val="00706B2B"/>
    <w:rsid w:val="00743506"/>
    <w:rsid w:val="00777C02"/>
    <w:rsid w:val="007919F1"/>
    <w:rsid w:val="007A2EE0"/>
    <w:rsid w:val="007C0DAB"/>
    <w:rsid w:val="007E56F4"/>
    <w:rsid w:val="007F3A8D"/>
    <w:rsid w:val="007F73DB"/>
    <w:rsid w:val="00834860"/>
    <w:rsid w:val="00877655"/>
    <w:rsid w:val="008B1E7F"/>
    <w:rsid w:val="008F6CC4"/>
    <w:rsid w:val="00916C2C"/>
    <w:rsid w:val="00917182"/>
    <w:rsid w:val="0093570C"/>
    <w:rsid w:val="00985E9B"/>
    <w:rsid w:val="00996EDE"/>
    <w:rsid w:val="009A15B5"/>
    <w:rsid w:val="009E493A"/>
    <w:rsid w:val="00A44BD2"/>
    <w:rsid w:val="00A85866"/>
    <w:rsid w:val="00B313C4"/>
    <w:rsid w:val="00B40D4D"/>
    <w:rsid w:val="00B707AA"/>
    <w:rsid w:val="00BD29E6"/>
    <w:rsid w:val="00C14B05"/>
    <w:rsid w:val="00C4390D"/>
    <w:rsid w:val="00C641B3"/>
    <w:rsid w:val="00D16298"/>
    <w:rsid w:val="00D24504"/>
    <w:rsid w:val="00D965B2"/>
    <w:rsid w:val="00DE4480"/>
    <w:rsid w:val="00DF5D7A"/>
    <w:rsid w:val="00E31BCD"/>
    <w:rsid w:val="00E44566"/>
    <w:rsid w:val="00EC27D9"/>
    <w:rsid w:val="00EF0D59"/>
    <w:rsid w:val="00F10354"/>
    <w:rsid w:val="00F70D81"/>
    <w:rsid w:val="00FA484F"/>
    <w:rsid w:val="00FC7CB3"/>
    <w:rsid w:val="00FE7773"/>
    <w:rsid w:val="00FF3508"/>
    <w:rsid w:val="00FF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80A253"/>
  <w15:chartTrackingRefBased/>
  <w15:docId w15:val="{AFC2C36E-DE9F-4F92-B51A-34A8F490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ГОСТ тип А" w:hAnsi="ГОСТ тип А"/>
      <w:i/>
      <w:sz w:val="28"/>
    </w:rPr>
  </w:style>
  <w:style w:type="paragraph" w:styleId="1">
    <w:name w:val="heading 1"/>
    <w:basedOn w:val="a"/>
    <w:next w:val="a"/>
    <w:qFormat/>
    <w:pPr>
      <w:keepNext/>
      <w:pageBreakBefore/>
      <w:suppressAutoHyphens/>
      <w:spacing w:before="120" w:after="240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qFormat/>
    <w:pPr>
      <w:keepNext/>
      <w:suppressAutoHyphens/>
      <w:spacing w:before="120" w:after="12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qFormat/>
    <w:pPr>
      <w:keepNext/>
      <w:suppressAutoHyphens/>
      <w:spacing w:before="120" w:after="60"/>
      <w:jc w:val="left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тамп"/>
    <w:basedOn w:val="a"/>
    <w:pPr>
      <w:jc w:val="center"/>
    </w:pPr>
    <w:rPr>
      <w:noProof/>
      <w:sz w:val="18"/>
    </w:rPr>
  </w:style>
  <w:style w:type="paragraph" w:styleId="a4">
    <w:name w:val="header"/>
    <w:basedOn w:val="a"/>
    <w:semiHidden/>
    <w:pPr>
      <w:tabs>
        <w:tab w:val="center" w:pos="4153"/>
        <w:tab w:val="right" w:pos="8306"/>
      </w:tabs>
    </w:pPr>
  </w:style>
  <w:style w:type="paragraph" w:styleId="a5">
    <w:name w:val="footer"/>
    <w:basedOn w:val="a"/>
    <w:semiHidden/>
    <w:pPr>
      <w:tabs>
        <w:tab w:val="center" w:pos="4153"/>
        <w:tab w:val="right" w:pos="8306"/>
      </w:tabs>
    </w:pPr>
  </w:style>
  <w:style w:type="paragraph" w:styleId="a6">
    <w:name w:val="Body Text"/>
    <w:basedOn w:val="a"/>
    <w:semiHidden/>
    <w:pPr>
      <w:ind w:firstLine="709"/>
    </w:pPr>
  </w:style>
  <w:style w:type="paragraph" w:customStyle="1" w:styleId="a7">
    <w:name w:val="Формула"/>
    <w:basedOn w:val="a"/>
    <w:next w:val="a"/>
    <w:pPr>
      <w:spacing w:before="60" w:after="60"/>
      <w:ind w:left="567"/>
    </w:pPr>
  </w:style>
  <w:style w:type="paragraph" w:styleId="a8">
    <w:name w:val="caption"/>
    <w:basedOn w:val="a"/>
    <w:next w:val="a"/>
    <w:qFormat/>
    <w:pPr>
      <w:spacing w:before="120" w:after="120"/>
      <w:jc w:val="center"/>
    </w:pPr>
    <w:rPr>
      <w:b/>
      <w:bCs/>
      <w:sz w:val="24"/>
    </w:rPr>
  </w:style>
  <w:style w:type="paragraph" w:customStyle="1" w:styleId="a9">
    <w:name w:val="Таблица"/>
    <w:basedOn w:val="a"/>
    <w:pPr>
      <w:jc w:val="center"/>
    </w:pPr>
    <w:rPr>
      <w:sz w:val="24"/>
    </w:rPr>
  </w:style>
  <w:style w:type="paragraph" w:styleId="aa">
    <w:name w:val="Title"/>
    <w:basedOn w:val="a"/>
    <w:next w:val="a"/>
    <w:link w:val="ab"/>
    <w:uiPriority w:val="10"/>
    <w:qFormat/>
    <w:rsid w:val="003209D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3209DF"/>
    <w:rPr>
      <w:rFonts w:asciiTheme="majorHAnsi" w:eastAsiaTheme="majorEastAsia" w:hAnsiTheme="majorHAnsi" w:cstheme="majorBidi"/>
      <w:i/>
      <w:spacing w:val="-10"/>
      <w:kern w:val="28"/>
      <w:sz w:val="56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3209DF"/>
    <w:pPr>
      <w:keepLines/>
      <w:pageBreakBefore w:val="0"/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209DF"/>
    <w:pPr>
      <w:spacing w:after="100" w:line="259" w:lineRule="auto"/>
      <w:ind w:left="220"/>
      <w:jc w:val="left"/>
    </w:pPr>
    <w:rPr>
      <w:rFonts w:asciiTheme="minorHAnsi" w:eastAsiaTheme="minorEastAsia" w:hAnsiTheme="minorHAnsi"/>
      <w:i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3209DF"/>
    <w:pPr>
      <w:spacing w:after="100" w:line="259" w:lineRule="auto"/>
      <w:jc w:val="left"/>
    </w:pPr>
    <w:rPr>
      <w:rFonts w:asciiTheme="minorHAnsi" w:eastAsiaTheme="minorEastAsia" w:hAnsiTheme="minorHAnsi"/>
      <w:i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3209DF"/>
    <w:pPr>
      <w:spacing w:after="100" w:line="259" w:lineRule="auto"/>
      <w:ind w:left="440"/>
      <w:jc w:val="left"/>
    </w:pPr>
    <w:rPr>
      <w:rFonts w:asciiTheme="minorHAnsi" w:eastAsiaTheme="minorEastAsia" w:hAnsiTheme="minorHAnsi"/>
      <w:i w:val="0"/>
      <w:sz w:val="22"/>
      <w:szCs w:val="22"/>
    </w:rPr>
  </w:style>
  <w:style w:type="character" w:styleId="ad">
    <w:name w:val="Hyperlink"/>
    <w:basedOn w:val="a0"/>
    <w:uiPriority w:val="99"/>
    <w:unhideWhenUsed/>
    <w:rsid w:val="003209DF"/>
    <w:rPr>
      <w:color w:val="0563C1" w:themeColor="hyperlink"/>
      <w:u w:val="single"/>
    </w:rPr>
  </w:style>
  <w:style w:type="character" w:customStyle="1" w:styleId="Bodytext3">
    <w:name w:val="Body text (3)_"/>
    <w:basedOn w:val="a0"/>
    <w:link w:val="Bodytext30"/>
    <w:rsid w:val="00996EDE"/>
    <w:rPr>
      <w:b/>
      <w:bCs/>
      <w:shd w:val="clear" w:color="auto" w:fill="FFFFFF"/>
    </w:rPr>
  </w:style>
  <w:style w:type="character" w:customStyle="1" w:styleId="Heading1">
    <w:name w:val="Heading #1_"/>
    <w:basedOn w:val="a0"/>
    <w:link w:val="Heading10"/>
    <w:rsid w:val="00996EDE"/>
    <w:rPr>
      <w:b/>
      <w:bCs/>
      <w:sz w:val="28"/>
      <w:szCs w:val="28"/>
      <w:shd w:val="clear" w:color="auto" w:fill="FFFFFF"/>
    </w:rPr>
  </w:style>
  <w:style w:type="character" w:customStyle="1" w:styleId="Bodytext2">
    <w:name w:val="Body text (2)_"/>
    <w:basedOn w:val="a0"/>
    <w:link w:val="Bodytext20"/>
    <w:rsid w:val="00996EDE"/>
    <w:rPr>
      <w:sz w:val="22"/>
      <w:szCs w:val="22"/>
      <w:shd w:val="clear" w:color="auto" w:fill="FFFFFF"/>
    </w:rPr>
  </w:style>
  <w:style w:type="paragraph" w:customStyle="1" w:styleId="Bodytext20">
    <w:name w:val="Body text (2)"/>
    <w:basedOn w:val="a"/>
    <w:link w:val="Bodytext2"/>
    <w:rsid w:val="00996EDE"/>
    <w:pPr>
      <w:widowControl w:val="0"/>
      <w:shd w:val="clear" w:color="auto" w:fill="FFFFFF"/>
      <w:spacing w:line="0" w:lineRule="atLeast"/>
      <w:ind w:hanging="360"/>
      <w:jc w:val="left"/>
    </w:pPr>
    <w:rPr>
      <w:rFonts w:ascii="Times New Roman" w:hAnsi="Times New Roman"/>
      <w:i w:val="0"/>
      <w:sz w:val="22"/>
      <w:szCs w:val="22"/>
    </w:rPr>
  </w:style>
  <w:style w:type="paragraph" w:customStyle="1" w:styleId="Bodytext30">
    <w:name w:val="Body text (3)"/>
    <w:basedOn w:val="a"/>
    <w:link w:val="Bodytext3"/>
    <w:rsid w:val="00996EDE"/>
    <w:pPr>
      <w:widowControl w:val="0"/>
      <w:shd w:val="clear" w:color="auto" w:fill="FFFFFF"/>
      <w:spacing w:after="240" w:line="0" w:lineRule="atLeast"/>
      <w:jc w:val="center"/>
    </w:pPr>
    <w:rPr>
      <w:rFonts w:ascii="Times New Roman" w:hAnsi="Times New Roman"/>
      <w:b/>
      <w:bCs/>
      <w:i w:val="0"/>
      <w:sz w:val="20"/>
    </w:rPr>
  </w:style>
  <w:style w:type="paragraph" w:customStyle="1" w:styleId="Heading10">
    <w:name w:val="Heading #1"/>
    <w:basedOn w:val="a"/>
    <w:link w:val="Heading1"/>
    <w:rsid w:val="00996EDE"/>
    <w:pPr>
      <w:widowControl w:val="0"/>
      <w:shd w:val="clear" w:color="auto" w:fill="FFFFFF"/>
      <w:spacing w:before="240" w:after="240" w:line="0" w:lineRule="atLeast"/>
      <w:ind w:firstLine="740"/>
      <w:outlineLvl w:val="0"/>
    </w:pPr>
    <w:rPr>
      <w:rFonts w:ascii="Times New Roman" w:hAnsi="Times New Roman"/>
      <w:b/>
      <w:bCs/>
      <w:i w:val="0"/>
      <w:szCs w:val="28"/>
    </w:rPr>
  </w:style>
  <w:style w:type="character" w:customStyle="1" w:styleId="PicturecaptionExact">
    <w:name w:val="Picture caption Exact"/>
    <w:basedOn w:val="a0"/>
    <w:link w:val="Picturecaption"/>
    <w:rsid w:val="00996EDE"/>
    <w:rPr>
      <w:sz w:val="22"/>
      <w:szCs w:val="22"/>
      <w:shd w:val="clear" w:color="auto" w:fill="FFFFFF"/>
    </w:rPr>
  </w:style>
  <w:style w:type="character" w:customStyle="1" w:styleId="Heading3Exact">
    <w:name w:val="Heading #3 Exact"/>
    <w:basedOn w:val="a0"/>
    <w:rsid w:val="00996ED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Bodytext2Exact">
    <w:name w:val="Body text (2) Exact"/>
    <w:basedOn w:val="a0"/>
    <w:rsid w:val="00996ED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Heading2">
    <w:name w:val="Heading #2_"/>
    <w:basedOn w:val="a0"/>
    <w:link w:val="Heading20"/>
    <w:rsid w:val="00996EDE"/>
    <w:rPr>
      <w:b/>
      <w:bCs/>
      <w:sz w:val="28"/>
      <w:szCs w:val="28"/>
      <w:shd w:val="clear" w:color="auto" w:fill="FFFFFF"/>
    </w:rPr>
  </w:style>
  <w:style w:type="character" w:customStyle="1" w:styleId="Heading3">
    <w:name w:val="Heading #3_"/>
    <w:basedOn w:val="a0"/>
    <w:link w:val="Heading30"/>
    <w:rsid w:val="00996EDE"/>
    <w:rPr>
      <w:b/>
      <w:bCs/>
      <w:shd w:val="clear" w:color="auto" w:fill="FFFFFF"/>
    </w:rPr>
  </w:style>
  <w:style w:type="paragraph" w:customStyle="1" w:styleId="Picturecaption">
    <w:name w:val="Picture caption"/>
    <w:basedOn w:val="a"/>
    <w:link w:val="PicturecaptionExact"/>
    <w:rsid w:val="00996EDE"/>
    <w:pPr>
      <w:widowControl w:val="0"/>
      <w:shd w:val="clear" w:color="auto" w:fill="FFFFFF"/>
      <w:spacing w:line="312" w:lineRule="exact"/>
      <w:jc w:val="left"/>
    </w:pPr>
    <w:rPr>
      <w:rFonts w:ascii="Times New Roman" w:hAnsi="Times New Roman"/>
      <w:i w:val="0"/>
      <w:sz w:val="22"/>
      <w:szCs w:val="22"/>
    </w:rPr>
  </w:style>
  <w:style w:type="paragraph" w:customStyle="1" w:styleId="Heading30">
    <w:name w:val="Heading #3"/>
    <w:basedOn w:val="a"/>
    <w:link w:val="Heading3"/>
    <w:rsid w:val="00996EDE"/>
    <w:pPr>
      <w:widowControl w:val="0"/>
      <w:shd w:val="clear" w:color="auto" w:fill="FFFFFF"/>
      <w:spacing w:line="312" w:lineRule="exact"/>
      <w:jc w:val="right"/>
      <w:outlineLvl w:val="2"/>
    </w:pPr>
    <w:rPr>
      <w:rFonts w:ascii="Times New Roman" w:hAnsi="Times New Roman"/>
      <w:b/>
      <w:bCs/>
      <w:i w:val="0"/>
      <w:sz w:val="20"/>
    </w:rPr>
  </w:style>
  <w:style w:type="paragraph" w:customStyle="1" w:styleId="Heading20">
    <w:name w:val="Heading #2"/>
    <w:basedOn w:val="a"/>
    <w:link w:val="Heading2"/>
    <w:rsid w:val="00996EDE"/>
    <w:pPr>
      <w:widowControl w:val="0"/>
      <w:shd w:val="clear" w:color="auto" w:fill="FFFFFF"/>
      <w:spacing w:before="120" w:after="240" w:line="0" w:lineRule="atLeast"/>
      <w:ind w:firstLine="740"/>
      <w:outlineLvl w:val="1"/>
    </w:pPr>
    <w:rPr>
      <w:rFonts w:ascii="Times New Roman" w:hAnsi="Times New Roman"/>
      <w:b/>
      <w:bCs/>
      <w:i w:val="0"/>
      <w:szCs w:val="28"/>
    </w:rPr>
  </w:style>
  <w:style w:type="character" w:customStyle="1" w:styleId="Bodytext5">
    <w:name w:val="Body text (5)_"/>
    <w:basedOn w:val="a0"/>
    <w:link w:val="Bodytext50"/>
    <w:rsid w:val="00280264"/>
    <w:rPr>
      <w:b/>
      <w:bCs/>
      <w:shd w:val="clear" w:color="auto" w:fill="FFFFFF"/>
    </w:rPr>
  </w:style>
  <w:style w:type="paragraph" w:customStyle="1" w:styleId="Bodytext50">
    <w:name w:val="Body text (5)"/>
    <w:basedOn w:val="a"/>
    <w:link w:val="Bodytext5"/>
    <w:rsid w:val="00280264"/>
    <w:pPr>
      <w:widowControl w:val="0"/>
      <w:shd w:val="clear" w:color="auto" w:fill="FFFFFF"/>
      <w:spacing w:before="60" w:after="60" w:line="0" w:lineRule="atLeast"/>
      <w:jc w:val="center"/>
    </w:pPr>
    <w:rPr>
      <w:rFonts w:ascii="Times New Roman" w:hAnsi="Times New Roman"/>
      <w:b/>
      <w:bCs/>
      <w:i w:val="0"/>
      <w:sz w:val="20"/>
    </w:rPr>
  </w:style>
  <w:style w:type="character" w:customStyle="1" w:styleId="Picturecaption2Exact">
    <w:name w:val="Picture caption (2) Exact"/>
    <w:basedOn w:val="a0"/>
    <w:link w:val="Picturecaption2"/>
    <w:rsid w:val="00280264"/>
    <w:rPr>
      <w:b/>
      <w:bCs/>
      <w:i/>
      <w:iCs/>
      <w:sz w:val="26"/>
      <w:szCs w:val="26"/>
      <w:shd w:val="clear" w:color="auto" w:fill="FFFFFF"/>
    </w:rPr>
  </w:style>
  <w:style w:type="character" w:customStyle="1" w:styleId="Bodytext2ItalicExact">
    <w:name w:val="Body text (2) + Italic Exact"/>
    <w:basedOn w:val="Bodytext2"/>
    <w:rsid w:val="002802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single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280264"/>
    <w:pPr>
      <w:widowControl w:val="0"/>
      <w:shd w:val="clear" w:color="auto" w:fill="FFFFFF"/>
      <w:spacing w:line="0" w:lineRule="atLeast"/>
      <w:jc w:val="left"/>
    </w:pPr>
    <w:rPr>
      <w:rFonts w:ascii="Times New Roman" w:hAnsi="Times New Roman"/>
      <w:b/>
      <w:bCs/>
      <w:iCs/>
      <w:sz w:val="26"/>
      <w:szCs w:val="26"/>
    </w:rPr>
  </w:style>
  <w:style w:type="character" w:customStyle="1" w:styleId="Headerorfooter">
    <w:name w:val="Header or footer_"/>
    <w:basedOn w:val="a0"/>
    <w:rsid w:val="002802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Headerorfooter0">
    <w:name w:val="Header or footer"/>
    <w:basedOn w:val="Headerorfooter"/>
    <w:rsid w:val="002802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paragraph" w:styleId="ae">
    <w:name w:val="List Paragraph"/>
    <w:basedOn w:val="a"/>
    <w:uiPriority w:val="34"/>
    <w:qFormat/>
    <w:rsid w:val="00280264"/>
    <w:pPr>
      <w:ind w:left="720"/>
      <w:contextualSpacing/>
    </w:pPr>
  </w:style>
  <w:style w:type="character" w:customStyle="1" w:styleId="Bodytext6">
    <w:name w:val="Body text (6)_"/>
    <w:basedOn w:val="a0"/>
    <w:link w:val="Bodytext60"/>
    <w:rsid w:val="00280264"/>
    <w:rPr>
      <w:i/>
      <w:iCs/>
      <w:sz w:val="22"/>
      <w:szCs w:val="22"/>
      <w:shd w:val="clear" w:color="auto" w:fill="FFFFFF"/>
    </w:rPr>
  </w:style>
  <w:style w:type="paragraph" w:customStyle="1" w:styleId="Bodytext60">
    <w:name w:val="Body text (6)"/>
    <w:basedOn w:val="a"/>
    <w:link w:val="Bodytext6"/>
    <w:rsid w:val="00280264"/>
    <w:pPr>
      <w:widowControl w:val="0"/>
      <w:shd w:val="clear" w:color="auto" w:fill="FFFFFF"/>
      <w:spacing w:after="120" w:line="0" w:lineRule="atLeast"/>
    </w:pPr>
    <w:rPr>
      <w:rFonts w:ascii="Times New Roman" w:hAnsi="Times New Roman"/>
      <w:iCs/>
      <w:sz w:val="22"/>
      <w:szCs w:val="22"/>
    </w:rPr>
  </w:style>
  <w:style w:type="character" w:customStyle="1" w:styleId="Bodytext6NotItalic">
    <w:name w:val="Body text (6) + Not Italic"/>
    <w:basedOn w:val="Bodytext6"/>
    <w:rsid w:val="002802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table" w:styleId="af">
    <w:name w:val="Table Grid"/>
    <w:basedOn w:val="a1"/>
    <w:uiPriority w:val="39"/>
    <w:rsid w:val="008F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footnote text"/>
    <w:basedOn w:val="a"/>
    <w:link w:val="af1"/>
    <w:uiPriority w:val="99"/>
    <w:semiHidden/>
    <w:unhideWhenUsed/>
    <w:rsid w:val="00C14B05"/>
    <w:rPr>
      <w:sz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C14B05"/>
    <w:rPr>
      <w:rFonts w:ascii="ГОСТ тип А" w:hAnsi="ГОСТ тип А"/>
      <w:i/>
    </w:rPr>
  </w:style>
  <w:style w:type="character" w:styleId="af2">
    <w:name w:val="footnote reference"/>
    <w:basedOn w:val="a0"/>
    <w:uiPriority w:val="99"/>
    <w:semiHidden/>
    <w:unhideWhenUsed/>
    <w:rsid w:val="00C14B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2.bin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emf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oleObject" Target="embeddings/oleObject3.bin"/><Relationship Id="rId30" Type="http://schemas.openxmlformats.org/officeDocument/2006/relationships/image" Target="media/image16.emf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Temp\Temp1_shablon-gost-ms-word.zip\&#1064;&#1072;&#1073;&#1083;&#1086;&#1085;%20&#1043;&#1054;&#1057;&#1058;%20&#1076;&#1083;&#1103;%20MSWord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B1DAD-D7AB-4505-B843-6954824EB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16</TotalTime>
  <Pages>1</Pages>
  <Words>6456</Words>
  <Characters>36800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43170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PC</dc:creator>
  <cp:keywords/>
  <cp:lastModifiedBy>Анатолий Поликаров</cp:lastModifiedBy>
  <cp:revision>6</cp:revision>
  <cp:lastPrinted>2021-06-01T11:44:00Z</cp:lastPrinted>
  <dcterms:created xsi:type="dcterms:W3CDTF">2021-05-14T07:47:00Z</dcterms:created>
  <dcterms:modified xsi:type="dcterms:W3CDTF">2021-06-01T11:47:00Z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